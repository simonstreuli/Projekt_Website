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703591"/>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Girolimetto, </w:t>
            </w:r>
            <w:proofErr w:type="spellStart"/>
            <w:r w:rsidR="00C44F03">
              <w:t>Acimovic</w:t>
            </w:r>
            <w:proofErr w:type="spellEnd"/>
            <w:r w:rsidR="00C44F03">
              <w:t xml:space="preserve">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5851AC53" w14:textId="1468FD7D" w:rsidR="000E7505"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703591" w:history="1">
            <w:r w:rsidR="000E7505" w:rsidRPr="00000949">
              <w:rPr>
                <w:rStyle w:val="Hyperlink"/>
                <w:noProof/>
              </w:rPr>
              <w:t>Firmen Webseite CSS &amp; HTML</w:t>
            </w:r>
            <w:r w:rsidR="000E7505">
              <w:rPr>
                <w:noProof/>
                <w:webHidden/>
              </w:rPr>
              <w:tab/>
            </w:r>
            <w:r w:rsidR="000E7505">
              <w:rPr>
                <w:noProof/>
                <w:webHidden/>
              </w:rPr>
              <w:fldChar w:fldCharType="begin"/>
            </w:r>
            <w:r w:rsidR="000E7505">
              <w:rPr>
                <w:noProof/>
                <w:webHidden/>
              </w:rPr>
              <w:instrText xml:space="preserve"> PAGEREF _Toc125703591 \h </w:instrText>
            </w:r>
            <w:r w:rsidR="000E7505">
              <w:rPr>
                <w:noProof/>
                <w:webHidden/>
              </w:rPr>
            </w:r>
            <w:r w:rsidR="000E7505">
              <w:rPr>
                <w:noProof/>
                <w:webHidden/>
              </w:rPr>
              <w:fldChar w:fldCharType="separate"/>
            </w:r>
            <w:r w:rsidR="00C174B5">
              <w:rPr>
                <w:noProof/>
                <w:webHidden/>
              </w:rPr>
              <w:t>1</w:t>
            </w:r>
            <w:r w:rsidR="000E7505">
              <w:rPr>
                <w:noProof/>
                <w:webHidden/>
              </w:rPr>
              <w:fldChar w:fldCharType="end"/>
            </w:r>
          </w:hyperlink>
        </w:p>
        <w:p w14:paraId="504CD979" w14:textId="19DD9223" w:rsidR="000E7505" w:rsidRDefault="00000000">
          <w:pPr>
            <w:pStyle w:val="Verzeichnis1"/>
            <w:rPr>
              <w:rFonts w:asciiTheme="minorHAnsi" w:eastAsiaTheme="minorEastAsia" w:hAnsiTheme="minorHAnsi"/>
              <w:b w:val="0"/>
              <w:bCs w:val="0"/>
              <w:sz w:val="22"/>
              <w:lang w:val="de-DE" w:eastAsia="de-DE"/>
            </w:rPr>
          </w:pPr>
          <w:hyperlink w:anchor="_Toc125703592" w:history="1">
            <w:r w:rsidR="000E7505" w:rsidRPr="00000949">
              <w:rPr>
                <w:rStyle w:val="Hyperlink"/>
              </w:rPr>
              <w:t>Änderungstabelle</w:t>
            </w:r>
            <w:r w:rsidR="000E7505">
              <w:rPr>
                <w:webHidden/>
              </w:rPr>
              <w:tab/>
            </w:r>
            <w:r w:rsidR="000E7505">
              <w:rPr>
                <w:webHidden/>
              </w:rPr>
              <w:fldChar w:fldCharType="begin"/>
            </w:r>
            <w:r w:rsidR="000E7505">
              <w:rPr>
                <w:webHidden/>
              </w:rPr>
              <w:instrText xml:space="preserve"> PAGEREF _Toc125703592 \h </w:instrText>
            </w:r>
            <w:r w:rsidR="000E7505">
              <w:rPr>
                <w:webHidden/>
              </w:rPr>
            </w:r>
            <w:r w:rsidR="000E7505">
              <w:rPr>
                <w:webHidden/>
              </w:rPr>
              <w:fldChar w:fldCharType="separate"/>
            </w:r>
            <w:r w:rsidR="00C174B5">
              <w:rPr>
                <w:webHidden/>
              </w:rPr>
              <w:t>3</w:t>
            </w:r>
            <w:r w:rsidR="000E7505">
              <w:rPr>
                <w:webHidden/>
              </w:rPr>
              <w:fldChar w:fldCharType="end"/>
            </w:r>
          </w:hyperlink>
        </w:p>
        <w:p w14:paraId="2F3FD152" w14:textId="6BE4F9DE" w:rsidR="000E7505" w:rsidRDefault="00000000">
          <w:pPr>
            <w:pStyle w:val="Verzeichnis1"/>
            <w:rPr>
              <w:rFonts w:asciiTheme="minorHAnsi" w:eastAsiaTheme="minorEastAsia" w:hAnsiTheme="minorHAnsi"/>
              <w:b w:val="0"/>
              <w:bCs w:val="0"/>
              <w:sz w:val="22"/>
              <w:lang w:val="de-DE" w:eastAsia="de-DE"/>
            </w:rPr>
          </w:pPr>
          <w:hyperlink w:anchor="_Toc125703593" w:history="1">
            <w:r w:rsidR="000E7505" w:rsidRPr="00000949">
              <w:rPr>
                <w:rStyle w:val="Hyperlink"/>
              </w:rPr>
              <w:t>Auftrag</w:t>
            </w:r>
            <w:r w:rsidR="000E7505">
              <w:rPr>
                <w:webHidden/>
              </w:rPr>
              <w:tab/>
            </w:r>
            <w:r w:rsidR="000E7505">
              <w:rPr>
                <w:webHidden/>
              </w:rPr>
              <w:fldChar w:fldCharType="begin"/>
            </w:r>
            <w:r w:rsidR="000E7505">
              <w:rPr>
                <w:webHidden/>
              </w:rPr>
              <w:instrText xml:space="preserve"> PAGEREF _Toc125703593 \h </w:instrText>
            </w:r>
            <w:r w:rsidR="000E7505">
              <w:rPr>
                <w:webHidden/>
              </w:rPr>
            </w:r>
            <w:r w:rsidR="000E7505">
              <w:rPr>
                <w:webHidden/>
              </w:rPr>
              <w:fldChar w:fldCharType="separate"/>
            </w:r>
            <w:r w:rsidR="00C174B5">
              <w:rPr>
                <w:webHidden/>
              </w:rPr>
              <w:t>4</w:t>
            </w:r>
            <w:r w:rsidR="000E7505">
              <w:rPr>
                <w:webHidden/>
              </w:rPr>
              <w:fldChar w:fldCharType="end"/>
            </w:r>
          </w:hyperlink>
        </w:p>
        <w:p w14:paraId="3E4E12E0" w14:textId="609FC9BD"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4" w:history="1">
            <w:r w:rsidR="000E7505" w:rsidRPr="00000949">
              <w:rPr>
                <w:rStyle w:val="Hyperlink"/>
                <w:noProof/>
              </w:rPr>
              <w:t>Projektbeschreibung</w:t>
            </w:r>
            <w:r w:rsidR="000E7505">
              <w:rPr>
                <w:noProof/>
                <w:webHidden/>
              </w:rPr>
              <w:tab/>
            </w:r>
            <w:r w:rsidR="000E7505">
              <w:rPr>
                <w:noProof/>
                <w:webHidden/>
              </w:rPr>
              <w:fldChar w:fldCharType="begin"/>
            </w:r>
            <w:r w:rsidR="000E7505">
              <w:rPr>
                <w:noProof/>
                <w:webHidden/>
              </w:rPr>
              <w:instrText xml:space="preserve"> PAGEREF _Toc125703594 \h </w:instrText>
            </w:r>
            <w:r w:rsidR="000E7505">
              <w:rPr>
                <w:noProof/>
                <w:webHidden/>
              </w:rPr>
            </w:r>
            <w:r w:rsidR="000E7505">
              <w:rPr>
                <w:noProof/>
                <w:webHidden/>
              </w:rPr>
              <w:fldChar w:fldCharType="separate"/>
            </w:r>
            <w:r w:rsidR="00C174B5">
              <w:rPr>
                <w:noProof/>
                <w:webHidden/>
              </w:rPr>
              <w:t>4</w:t>
            </w:r>
            <w:r w:rsidR="000E7505">
              <w:rPr>
                <w:noProof/>
                <w:webHidden/>
              </w:rPr>
              <w:fldChar w:fldCharType="end"/>
            </w:r>
          </w:hyperlink>
        </w:p>
        <w:p w14:paraId="5436FE48" w14:textId="6117F170" w:rsidR="000E7505" w:rsidRDefault="00000000">
          <w:pPr>
            <w:pStyle w:val="Verzeichnis1"/>
            <w:rPr>
              <w:rFonts w:asciiTheme="minorHAnsi" w:eastAsiaTheme="minorEastAsia" w:hAnsiTheme="minorHAnsi"/>
              <w:b w:val="0"/>
              <w:bCs w:val="0"/>
              <w:sz w:val="22"/>
              <w:lang w:val="de-DE" w:eastAsia="de-DE"/>
            </w:rPr>
          </w:pPr>
          <w:hyperlink w:anchor="_Toc125703595" w:history="1">
            <w:r w:rsidR="000E7505" w:rsidRPr="00000949">
              <w:rPr>
                <w:rStyle w:val="Hyperlink"/>
              </w:rPr>
              <w:t>1. Informieren</w:t>
            </w:r>
            <w:r w:rsidR="000E7505">
              <w:rPr>
                <w:webHidden/>
              </w:rPr>
              <w:tab/>
            </w:r>
            <w:r w:rsidR="000E7505">
              <w:rPr>
                <w:webHidden/>
              </w:rPr>
              <w:fldChar w:fldCharType="begin"/>
            </w:r>
            <w:r w:rsidR="000E7505">
              <w:rPr>
                <w:webHidden/>
              </w:rPr>
              <w:instrText xml:space="preserve"> PAGEREF _Toc125703595 \h </w:instrText>
            </w:r>
            <w:r w:rsidR="000E7505">
              <w:rPr>
                <w:webHidden/>
              </w:rPr>
            </w:r>
            <w:r w:rsidR="000E7505">
              <w:rPr>
                <w:webHidden/>
              </w:rPr>
              <w:fldChar w:fldCharType="separate"/>
            </w:r>
            <w:r w:rsidR="00C174B5">
              <w:rPr>
                <w:webHidden/>
              </w:rPr>
              <w:t>5</w:t>
            </w:r>
            <w:r w:rsidR="000E7505">
              <w:rPr>
                <w:webHidden/>
              </w:rPr>
              <w:fldChar w:fldCharType="end"/>
            </w:r>
          </w:hyperlink>
        </w:p>
        <w:p w14:paraId="5CC5E101" w14:textId="15BDBC48"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6" w:history="1">
            <w:r w:rsidR="000E7505" w:rsidRPr="00000949">
              <w:rPr>
                <w:rStyle w:val="Hyperlink"/>
                <w:noProof/>
              </w:rPr>
              <w:t>1.1 Infos sammeln</w:t>
            </w:r>
            <w:r w:rsidR="000E7505">
              <w:rPr>
                <w:noProof/>
                <w:webHidden/>
              </w:rPr>
              <w:tab/>
            </w:r>
            <w:r w:rsidR="000E7505">
              <w:rPr>
                <w:noProof/>
                <w:webHidden/>
              </w:rPr>
              <w:fldChar w:fldCharType="begin"/>
            </w:r>
            <w:r w:rsidR="000E7505">
              <w:rPr>
                <w:noProof/>
                <w:webHidden/>
              </w:rPr>
              <w:instrText xml:space="preserve"> PAGEREF _Toc125703596 \h </w:instrText>
            </w:r>
            <w:r w:rsidR="000E7505">
              <w:rPr>
                <w:noProof/>
                <w:webHidden/>
              </w:rPr>
            </w:r>
            <w:r w:rsidR="000E7505">
              <w:rPr>
                <w:noProof/>
                <w:webHidden/>
              </w:rPr>
              <w:fldChar w:fldCharType="separate"/>
            </w:r>
            <w:r w:rsidR="00C174B5">
              <w:rPr>
                <w:noProof/>
                <w:webHidden/>
              </w:rPr>
              <w:t>5</w:t>
            </w:r>
            <w:r w:rsidR="000E7505">
              <w:rPr>
                <w:noProof/>
                <w:webHidden/>
              </w:rPr>
              <w:fldChar w:fldCharType="end"/>
            </w:r>
          </w:hyperlink>
        </w:p>
        <w:p w14:paraId="2E55BCD4" w14:textId="5C3078CB"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7" w:history="1">
            <w:r w:rsidR="000E7505" w:rsidRPr="00000949">
              <w:rPr>
                <w:rStyle w:val="Hyperlink"/>
                <w:noProof/>
              </w:rPr>
              <w:t>1.2 Unserer SMART Strategie</w:t>
            </w:r>
            <w:r w:rsidR="000E7505">
              <w:rPr>
                <w:noProof/>
                <w:webHidden/>
              </w:rPr>
              <w:tab/>
            </w:r>
            <w:r w:rsidR="000E7505">
              <w:rPr>
                <w:noProof/>
                <w:webHidden/>
              </w:rPr>
              <w:fldChar w:fldCharType="begin"/>
            </w:r>
            <w:r w:rsidR="000E7505">
              <w:rPr>
                <w:noProof/>
                <w:webHidden/>
              </w:rPr>
              <w:instrText xml:space="preserve"> PAGEREF _Toc125703597 \h </w:instrText>
            </w:r>
            <w:r w:rsidR="000E7505">
              <w:rPr>
                <w:noProof/>
                <w:webHidden/>
              </w:rPr>
            </w:r>
            <w:r w:rsidR="000E7505">
              <w:rPr>
                <w:noProof/>
                <w:webHidden/>
              </w:rPr>
              <w:fldChar w:fldCharType="separate"/>
            </w:r>
            <w:r w:rsidR="00C174B5">
              <w:rPr>
                <w:noProof/>
                <w:webHidden/>
              </w:rPr>
              <w:t>5</w:t>
            </w:r>
            <w:r w:rsidR="000E7505">
              <w:rPr>
                <w:noProof/>
                <w:webHidden/>
              </w:rPr>
              <w:fldChar w:fldCharType="end"/>
            </w:r>
          </w:hyperlink>
        </w:p>
        <w:p w14:paraId="2A39E636" w14:textId="1B82B55A"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8" w:history="1">
            <w:r w:rsidR="000E7505" w:rsidRPr="00000949">
              <w:rPr>
                <w:rStyle w:val="Hyperlink"/>
                <w:noProof/>
              </w:rPr>
              <w:t>1.3 Was brauchen wir, um eine Webseite zu programmieren</w:t>
            </w:r>
            <w:r w:rsidR="000E7505">
              <w:rPr>
                <w:noProof/>
                <w:webHidden/>
              </w:rPr>
              <w:tab/>
            </w:r>
            <w:r w:rsidR="000E7505">
              <w:rPr>
                <w:noProof/>
                <w:webHidden/>
              </w:rPr>
              <w:fldChar w:fldCharType="begin"/>
            </w:r>
            <w:r w:rsidR="000E7505">
              <w:rPr>
                <w:noProof/>
                <w:webHidden/>
              </w:rPr>
              <w:instrText xml:space="preserve"> PAGEREF _Toc125703598 \h </w:instrText>
            </w:r>
            <w:r w:rsidR="000E7505">
              <w:rPr>
                <w:noProof/>
                <w:webHidden/>
              </w:rPr>
            </w:r>
            <w:r w:rsidR="000E7505">
              <w:rPr>
                <w:noProof/>
                <w:webHidden/>
              </w:rPr>
              <w:fldChar w:fldCharType="separate"/>
            </w:r>
            <w:r w:rsidR="00C174B5">
              <w:rPr>
                <w:noProof/>
                <w:webHidden/>
              </w:rPr>
              <w:t>5</w:t>
            </w:r>
            <w:r w:rsidR="000E7505">
              <w:rPr>
                <w:noProof/>
                <w:webHidden/>
              </w:rPr>
              <w:fldChar w:fldCharType="end"/>
            </w:r>
          </w:hyperlink>
        </w:p>
        <w:p w14:paraId="0A416D41" w14:textId="7E33D168" w:rsidR="000E7505" w:rsidRDefault="00000000">
          <w:pPr>
            <w:pStyle w:val="Verzeichnis1"/>
            <w:rPr>
              <w:rFonts w:asciiTheme="minorHAnsi" w:eastAsiaTheme="minorEastAsia" w:hAnsiTheme="minorHAnsi"/>
              <w:b w:val="0"/>
              <w:bCs w:val="0"/>
              <w:sz w:val="22"/>
              <w:lang w:val="de-DE" w:eastAsia="de-DE"/>
            </w:rPr>
          </w:pPr>
          <w:hyperlink w:anchor="_Toc125703599" w:history="1">
            <w:r w:rsidR="000E7505" w:rsidRPr="00000949">
              <w:rPr>
                <w:rStyle w:val="Hyperlink"/>
              </w:rPr>
              <w:t>2. Planen</w:t>
            </w:r>
            <w:r w:rsidR="000E7505">
              <w:rPr>
                <w:webHidden/>
              </w:rPr>
              <w:tab/>
            </w:r>
            <w:r w:rsidR="000E7505">
              <w:rPr>
                <w:webHidden/>
              </w:rPr>
              <w:fldChar w:fldCharType="begin"/>
            </w:r>
            <w:r w:rsidR="000E7505">
              <w:rPr>
                <w:webHidden/>
              </w:rPr>
              <w:instrText xml:space="preserve"> PAGEREF _Toc125703599 \h </w:instrText>
            </w:r>
            <w:r w:rsidR="000E7505">
              <w:rPr>
                <w:webHidden/>
              </w:rPr>
            </w:r>
            <w:r w:rsidR="000E7505">
              <w:rPr>
                <w:webHidden/>
              </w:rPr>
              <w:fldChar w:fldCharType="separate"/>
            </w:r>
            <w:r w:rsidR="00C174B5">
              <w:rPr>
                <w:webHidden/>
              </w:rPr>
              <w:t>6</w:t>
            </w:r>
            <w:r w:rsidR="000E7505">
              <w:rPr>
                <w:webHidden/>
              </w:rPr>
              <w:fldChar w:fldCharType="end"/>
            </w:r>
          </w:hyperlink>
        </w:p>
        <w:p w14:paraId="0B08FC9B" w14:textId="79F99778"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0" w:history="1">
            <w:r w:rsidR="000E7505" w:rsidRPr="00000949">
              <w:rPr>
                <w:rStyle w:val="Hyperlink"/>
                <w:noProof/>
              </w:rPr>
              <w:t>2.1 Arbeitspakete</w:t>
            </w:r>
            <w:r w:rsidR="000E7505">
              <w:rPr>
                <w:noProof/>
                <w:webHidden/>
              </w:rPr>
              <w:tab/>
            </w:r>
            <w:r w:rsidR="000E7505">
              <w:rPr>
                <w:noProof/>
                <w:webHidden/>
              </w:rPr>
              <w:fldChar w:fldCharType="begin"/>
            </w:r>
            <w:r w:rsidR="000E7505">
              <w:rPr>
                <w:noProof/>
                <w:webHidden/>
              </w:rPr>
              <w:instrText xml:space="preserve"> PAGEREF _Toc125703600 \h </w:instrText>
            </w:r>
            <w:r w:rsidR="000E7505">
              <w:rPr>
                <w:noProof/>
                <w:webHidden/>
              </w:rPr>
            </w:r>
            <w:r w:rsidR="000E7505">
              <w:rPr>
                <w:noProof/>
                <w:webHidden/>
              </w:rPr>
              <w:fldChar w:fldCharType="separate"/>
            </w:r>
            <w:r w:rsidR="00C174B5">
              <w:rPr>
                <w:noProof/>
                <w:webHidden/>
              </w:rPr>
              <w:t>6</w:t>
            </w:r>
            <w:r w:rsidR="000E7505">
              <w:rPr>
                <w:noProof/>
                <w:webHidden/>
              </w:rPr>
              <w:fldChar w:fldCharType="end"/>
            </w:r>
          </w:hyperlink>
        </w:p>
        <w:p w14:paraId="72CF7D4E" w14:textId="3D63ECFF"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1" w:history="1">
            <w:r w:rsidR="000E7505" w:rsidRPr="00000949">
              <w:rPr>
                <w:rStyle w:val="Hyperlink"/>
                <w:noProof/>
              </w:rPr>
              <w:t>2.2 Gantt-Diagramm</w:t>
            </w:r>
            <w:r w:rsidR="000E7505">
              <w:rPr>
                <w:noProof/>
                <w:webHidden/>
              </w:rPr>
              <w:tab/>
            </w:r>
            <w:r w:rsidR="000E7505">
              <w:rPr>
                <w:noProof/>
                <w:webHidden/>
              </w:rPr>
              <w:fldChar w:fldCharType="begin"/>
            </w:r>
            <w:r w:rsidR="000E7505">
              <w:rPr>
                <w:noProof/>
                <w:webHidden/>
              </w:rPr>
              <w:instrText xml:space="preserve"> PAGEREF _Toc125703601 \h </w:instrText>
            </w:r>
            <w:r w:rsidR="000E7505">
              <w:rPr>
                <w:noProof/>
                <w:webHidden/>
              </w:rPr>
            </w:r>
            <w:r w:rsidR="000E7505">
              <w:rPr>
                <w:noProof/>
                <w:webHidden/>
              </w:rPr>
              <w:fldChar w:fldCharType="separate"/>
            </w:r>
            <w:r w:rsidR="00C174B5">
              <w:rPr>
                <w:noProof/>
                <w:webHidden/>
              </w:rPr>
              <w:t>7</w:t>
            </w:r>
            <w:r w:rsidR="000E7505">
              <w:rPr>
                <w:noProof/>
                <w:webHidden/>
              </w:rPr>
              <w:fldChar w:fldCharType="end"/>
            </w:r>
          </w:hyperlink>
        </w:p>
        <w:p w14:paraId="1D06FF9E" w14:textId="1E742DB8" w:rsidR="000E7505" w:rsidRDefault="00000000">
          <w:pPr>
            <w:pStyle w:val="Verzeichnis1"/>
            <w:rPr>
              <w:rFonts w:asciiTheme="minorHAnsi" w:eastAsiaTheme="minorEastAsia" w:hAnsiTheme="minorHAnsi"/>
              <w:b w:val="0"/>
              <w:bCs w:val="0"/>
              <w:sz w:val="22"/>
              <w:lang w:val="de-DE" w:eastAsia="de-DE"/>
            </w:rPr>
          </w:pPr>
          <w:hyperlink w:anchor="_Toc125703602" w:history="1">
            <w:r w:rsidR="000E7505" w:rsidRPr="00000949">
              <w:rPr>
                <w:rStyle w:val="Hyperlink"/>
              </w:rPr>
              <w:t>3. Entscheiden</w:t>
            </w:r>
            <w:r w:rsidR="000E7505">
              <w:rPr>
                <w:webHidden/>
              </w:rPr>
              <w:tab/>
            </w:r>
            <w:r w:rsidR="000E7505">
              <w:rPr>
                <w:webHidden/>
              </w:rPr>
              <w:fldChar w:fldCharType="begin"/>
            </w:r>
            <w:r w:rsidR="000E7505">
              <w:rPr>
                <w:webHidden/>
              </w:rPr>
              <w:instrText xml:space="preserve"> PAGEREF _Toc125703602 \h </w:instrText>
            </w:r>
            <w:r w:rsidR="000E7505">
              <w:rPr>
                <w:webHidden/>
              </w:rPr>
            </w:r>
            <w:r w:rsidR="000E7505">
              <w:rPr>
                <w:webHidden/>
              </w:rPr>
              <w:fldChar w:fldCharType="separate"/>
            </w:r>
            <w:r w:rsidR="00C174B5">
              <w:rPr>
                <w:webHidden/>
              </w:rPr>
              <w:t>8</w:t>
            </w:r>
            <w:r w:rsidR="000E7505">
              <w:rPr>
                <w:webHidden/>
              </w:rPr>
              <w:fldChar w:fldCharType="end"/>
            </w:r>
          </w:hyperlink>
        </w:p>
        <w:p w14:paraId="308901A1" w14:textId="353596F6"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3" w:history="1">
            <w:r w:rsidR="000E7505" w:rsidRPr="00000949">
              <w:rPr>
                <w:rStyle w:val="Hyperlink"/>
                <w:noProof/>
              </w:rPr>
              <w:t>3.1 Inhaltliche Entscheidung</w:t>
            </w:r>
            <w:r w:rsidR="000E7505">
              <w:rPr>
                <w:noProof/>
                <w:webHidden/>
              </w:rPr>
              <w:tab/>
            </w:r>
            <w:r w:rsidR="000E7505">
              <w:rPr>
                <w:noProof/>
                <w:webHidden/>
              </w:rPr>
              <w:fldChar w:fldCharType="begin"/>
            </w:r>
            <w:r w:rsidR="000E7505">
              <w:rPr>
                <w:noProof/>
                <w:webHidden/>
              </w:rPr>
              <w:instrText xml:space="preserve"> PAGEREF _Toc125703603 \h </w:instrText>
            </w:r>
            <w:r w:rsidR="000E7505">
              <w:rPr>
                <w:noProof/>
                <w:webHidden/>
              </w:rPr>
            </w:r>
            <w:r w:rsidR="000E7505">
              <w:rPr>
                <w:noProof/>
                <w:webHidden/>
              </w:rPr>
              <w:fldChar w:fldCharType="separate"/>
            </w:r>
            <w:r w:rsidR="00C174B5">
              <w:rPr>
                <w:noProof/>
                <w:webHidden/>
              </w:rPr>
              <w:t>8</w:t>
            </w:r>
            <w:r w:rsidR="000E7505">
              <w:rPr>
                <w:noProof/>
                <w:webHidden/>
              </w:rPr>
              <w:fldChar w:fldCharType="end"/>
            </w:r>
          </w:hyperlink>
        </w:p>
        <w:p w14:paraId="13103DEE" w14:textId="1CBA93F7"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4" w:history="1">
            <w:r w:rsidR="000E7505" w:rsidRPr="00000949">
              <w:rPr>
                <w:rStyle w:val="Hyperlink"/>
                <w:noProof/>
              </w:rPr>
              <w:t>3.2 Nutzwertanalyse für Website</w:t>
            </w:r>
            <w:r w:rsidR="000E7505">
              <w:rPr>
                <w:noProof/>
                <w:webHidden/>
              </w:rPr>
              <w:tab/>
            </w:r>
            <w:r w:rsidR="000E7505">
              <w:rPr>
                <w:noProof/>
                <w:webHidden/>
              </w:rPr>
              <w:fldChar w:fldCharType="begin"/>
            </w:r>
            <w:r w:rsidR="000E7505">
              <w:rPr>
                <w:noProof/>
                <w:webHidden/>
              </w:rPr>
              <w:instrText xml:space="preserve"> PAGEREF _Toc125703604 \h </w:instrText>
            </w:r>
            <w:r w:rsidR="000E7505">
              <w:rPr>
                <w:noProof/>
                <w:webHidden/>
              </w:rPr>
            </w:r>
            <w:r w:rsidR="000E7505">
              <w:rPr>
                <w:noProof/>
                <w:webHidden/>
              </w:rPr>
              <w:fldChar w:fldCharType="separate"/>
            </w:r>
            <w:r w:rsidR="00C174B5">
              <w:rPr>
                <w:noProof/>
                <w:webHidden/>
              </w:rPr>
              <w:t>9</w:t>
            </w:r>
            <w:r w:rsidR="000E7505">
              <w:rPr>
                <w:noProof/>
                <w:webHidden/>
              </w:rPr>
              <w:fldChar w:fldCharType="end"/>
            </w:r>
          </w:hyperlink>
        </w:p>
        <w:p w14:paraId="71248F07" w14:textId="5918D47E"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5" w:history="1">
            <w:r w:rsidR="000E7505" w:rsidRPr="00000949">
              <w:rPr>
                <w:rStyle w:val="Hyperlink"/>
                <w:noProof/>
              </w:rPr>
              <w:t>3.3 Weitere Entscheidung</w:t>
            </w:r>
            <w:r w:rsidR="000E7505">
              <w:rPr>
                <w:noProof/>
                <w:webHidden/>
              </w:rPr>
              <w:tab/>
            </w:r>
            <w:r w:rsidR="000E7505">
              <w:rPr>
                <w:noProof/>
                <w:webHidden/>
              </w:rPr>
              <w:fldChar w:fldCharType="begin"/>
            </w:r>
            <w:r w:rsidR="000E7505">
              <w:rPr>
                <w:noProof/>
                <w:webHidden/>
              </w:rPr>
              <w:instrText xml:space="preserve"> PAGEREF _Toc125703605 \h </w:instrText>
            </w:r>
            <w:r w:rsidR="000E7505">
              <w:rPr>
                <w:noProof/>
                <w:webHidden/>
              </w:rPr>
            </w:r>
            <w:r w:rsidR="000E7505">
              <w:rPr>
                <w:noProof/>
                <w:webHidden/>
              </w:rPr>
              <w:fldChar w:fldCharType="separate"/>
            </w:r>
            <w:r w:rsidR="00C174B5">
              <w:rPr>
                <w:noProof/>
                <w:webHidden/>
              </w:rPr>
              <w:t>10</w:t>
            </w:r>
            <w:r w:rsidR="000E7505">
              <w:rPr>
                <w:noProof/>
                <w:webHidden/>
              </w:rPr>
              <w:fldChar w:fldCharType="end"/>
            </w:r>
          </w:hyperlink>
        </w:p>
        <w:p w14:paraId="228FE8E5" w14:textId="2086BAAD"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6" w:history="1">
            <w:r w:rsidR="000E7505" w:rsidRPr="00000949">
              <w:rPr>
                <w:rStyle w:val="Hyperlink"/>
                <w:noProof/>
              </w:rPr>
              <w:t>3.4 Weitere Entscheidung</w:t>
            </w:r>
            <w:r w:rsidR="000E7505">
              <w:rPr>
                <w:noProof/>
                <w:webHidden/>
              </w:rPr>
              <w:tab/>
            </w:r>
            <w:r w:rsidR="000E7505">
              <w:rPr>
                <w:noProof/>
                <w:webHidden/>
              </w:rPr>
              <w:fldChar w:fldCharType="begin"/>
            </w:r>
            <w:r w:rsidR="000E7505">
              <w:rPr>
                <w:noProof/>
                <w:webHidden/>
              </w:rPr>
              <w:instrText xml:space="preserve"> PAGEREF _Toc125703606 \h </w:instrText>
            </w:r>
            <w:r w:rsidR="000E7505">
              <w:rPr>
                <w:noProof/>
                <w:webHidden/>
              </w:rPr>
            </w:r>
            <w:r w:rsidR="000E7505">
              <w:rPr>
                <w:noProof/>
                <w:webHidden/>
              </w:rPr>
              <w:fldChar w:fldCharType="separate"/>
            </w:r>
            <w:r w:rsidR="00C174B5">
              <w:rPr>
                <w:noProof/>
                <w:webHidden/>
              </w:rPr>
              <w:t>10</w:t>
            </w:r>
            <w:r w:rsidR="000E7505">
              <w:rPr>
                <w:noProof/>
                <w:webHidden/>
              </w:rPr>
              <w:fldChar w:fldCharType="end"/>
            </w:r>
          </w:hyperlink>
        </w:p>
        <w:p w14:paraId="05E65BA8" w14:textId="7BB92349"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7" w:history="1">
            <w:r w:rsidR="000E7505" w:rsidRPr="00000949">
              <w:rPr>
                <w:rStyle w:val="Hyperlink"/>
                <w:noProof/>
              </w:rPr>
              <w:t>3.4 Namen / Produkt</w:t>
            </w:r>
            <w:r w:rsidR="000E7505">
              <w:rPr>
                <w:noProof/>
                <w:webHidden/>
              </w:rPr>
              <w:tab/>
            </w:r>
            <w:r w:rsidR="000E7505">
              <w:rPr>
                <w:noProof/>
                <w:webHidden/>
              </w:rPr>
              <w:fldChar w:fldCharType="begin"/>
            </w:r>
            <w:r w:rsidR="000E7505">
              <w:rPr>
                <w:noProof/>
                <w:webHidden/>
              </w:rPr>
              <w:instrText xml:space="preserve"> PAGEREF _Toc125703607 \h </w:instrText>
            </w:r>
            <w:r w:rsidR="000E7505">
              <w:rPr>
                <w:noProof/>
                <w:webHidden/>
              </w:rPr>
            </w:r>
            <w:r w:rsidR="000E7505">
              <w:rPr>
                <w:noProof/>
                <w:webHidden/>
              </w:rPr>
              <w:fldChar w:fldCharType="separate"/>
            </w:r>
            <w:r w:rsidR="00C174B5">
              <w:rPr>
                <w:noProof/>
                <w:webHidden/>
              </w:rPr>
              <w:t>10</w:t>
            </w:r>
            <w:r w:rsidR="000E7505">
              <w:rPr>
                <w:noProof/>
                <w:webHidden/>
              </w:rPr>
              <w:fldChar w:fldCharType="end"/>
            </w:r>
          </w:hyperlink>
        </w:p>
        <w:p w14:paraId="7156F3ED" w14:textId="7018BCAD" w:rsidR="000E7505" w:rsidRDefault="00000000">
          <w:pPr>
            <w:pStyle w:val="Verzeichnis1"/>
            <w:rPr>
              <w:rFonts w:asciiTheme="minorHAnsi" w:eastAsiaTheme="minorEastAsia" w:hAnsiTheme="minorHAnsi"/>
              <w:b w:val="0"/>
              <w:bCs w:val="0"/>
              <w:sz w:val="22"/>
              <w:lang w:val="de-DE" w:eastAsia="de-DE"/>
            </w:rPr>
          </w:pPr>
          <w:hyperlink w:anchor="_Toc125703608" w:history="1">
            <w:r w:rsidR="000E7505" w:rsidRPr="00000949">
              <w:rPr>
                <w:rStyle w:val="Hyperlink"/>
              </w:rPr>
              <w:t>4. Realisieren</w:t>
            </w:r>
            <w:r w:rsidR="000E7505">
              <w:rPr>
                <w:webHidden/>
              </w:rPr>
              <w:tab/>
            </w:r>
            <w:r w:rsidR="000E7505">
              <w:rPr>
                <w:webHidden/>
              </w:rPr>
              <w:fldChar w:fldCharType="begin"/>
            </w:r>
            <w:r w:rsidR="000E7505">
              <w:rPr>
                <w:webHidden/>
              </w:rPr>
              <w:instrText xml:space="preserve"> PAGEREF _Toc125703608 \h </w:instrText>
            </w:r>
            <w:r w:rsidR="000E7505">
              <w:rPr>
                <w:webHidden/>
              </w:rPr>
            </w:r>
            <w:r w:rsidR="000E7505">
              <w:rPr>
                <w:webHidden/>
              </w:rPr>
              <w:fldChar w:fldCharType="separate"/>
            </w:r>
            <w:r w:rsidR="00C174B5">
              <w:rPr>
                <w:webHidden/>
              </w:rPr>
              <w:t>10</w:t>
            </w:r>
            <w:r w:rsidR="000E7505">
              <w:rPr>
                <w:webHidden/>
              </w:rPr>
              <w:fldChar w:fldCharType="end"/>
            </w:r>
          </w:hyperlink>
        </w:p>
        <w:p w14:paraId="2FD8B845" w14:textId="483129B6"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9" w:history="1">
            <w:r w:rsidR="000E7505" w:rsidRPr="00000949">
              <w:rPr>
                <w:rStyle w:val="Hyperlink"/>
                <w:noProof/>
              </w:rPr>
              <w:t>4.1 HTML &amp; CSS lernen</w:t>
            </w:r>
            <w:r w:rsidR="000E7505">
              <w:rPr>
                <w:noProof/>
                <w:webHidden/>
              </w:rPr>
              <w:tab/>
            </w:r>
            <w:r w:rsidR="000E7505">
              <w:rPr>
                <w:noProof/>
                <w:webHidden/>
              </w:rPr>
              <w:fldChar w:fldCharType="begin"/>
            </w:r>
            <w:r w:rsidR="000E7505">
              <w:rPr>
                <w:noProof/>
                <w:webHidden/>
              </w:rPr>
              <w:instrText xml:space="preserve"> PAGEREF _Toc125703609 \h </w:instrText>
            </w:r>
            <w:r w:rsidR="000E7505">
              <w:rPr>
                <w:noProof/>
                <w:webHidden/>
              </w:rPr>
            </w:r>
            <w:r w:rsidR="000E7505">
              <w:rPr>
                <w:noProof/>
                <w:webHidden/>
              </w:rPr>
              <w:fldChar w:fldCharType="separate"/>
            </w:r>
            <w:r w:rsidR="00C174B5">
              <w:rPr>
                <w:noProof/>
                <w:webHidden/>
              </w:rPr>
              <w:t>10</w:t>
            </w:r>
            <w:r w:rsidR="000E7505">
              <w:rPr>
                <w:noProof/>
                <w:webHidden/>
              </w:rPr>
              <w:fldChar w:fldCharType="end"/>
            </w:r>
          </w:hyperlink>
        </w:p>
        <w:p w14:paraId="2821FB92" w14:textId="7CF838EC"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0" w:history="1">
            <w:r w:rsidR="000E7505" w:rsidRPr="00000949">
              <w:rPr>
                <w:rStyle w:val="Hyperlink"/>
                <w:noProof/>
              </w:rPr>
              <w:t>4.2 Layoutdesign</w:t>
            </w:r>
            <w:r w:rsidR="000E7505">
              <w:rPr>
                <w:noProof/>
                <w:webHidden/>
              </w:rPr>
              <w:tab/>
            </w:r>
            <w:r w:rsidR="000E7505">
              <w:rPr>
                <w:noProof/>
                <w:webHidden/>
              </w:rPr>
              <w:fldChar w:fldCharType="begin"/>
            </w:r>
            <w:r w:rsidR="000E7505">
              <w:rPr>
                <w:noProof/>
                <w:webHidden/>
              </w:rPr>
              <w:instrText xml:space="preserve"> PAGEREF _Toc125703610 \h </w:instrText>
            </w:r>
            <w:r w:rsidR="000E7505">
              <w:rPr>
                <w:noProof/>
                <w:webHidden/>
              </w:rPr>
            </w:r>
            <w:r w:rsidR="000E7505">
              <w:rPr>
                <w:noProof/>
                <w:webHidden/>
              </w:rPr>
              <w:fldChar w:fldCharType="separate"/>
            </w:r>
            <w:r w:rsidR="00C174B5">
              <w:rPr>
                <w:noProof/>
                <w:webHidden/>
              </w:rPr>
              <w:t>11</w:t>
            </w:r>
            <w:r w:rsidR="000E7505">
              <w:rPr>
                <w:noProof/>
                <w:webHidden/>
              </w:rPr>
              <w:fldChar w:fldCharType="end"/>
            </w:r>
          </w:hyperlink>
        </w:p>
        <w:p w14:paraId="3ABCD4F9" w14:textId="52DD9DB9"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1" w:history="1">
            <w:r w:rsidR="000E7505" w:rsidRPr="00000949">
              <w:rPr>
                <w:rStyle w:val="Hyperlink"/>
                <w:noProof/>
                <w:lang w:val="de-DE"/>
              </w:rPr>
              <w:t>4. 3 Webseite realisieren</w:t>
            </w:r>
            <w:r w:rsidR="000E7505">
              <w:rPr>
                <w:noProof/>
                <w:webHidden/>
              </w:rPr>
              <w:tab/>
            </w:r>
            <w:r w:rsidR="000E7505">
              <w:rPr>
                <w:noProof/>
                <w:webHidden/>
              </w:rPr>
              <w:fldChar w:fldCharType="begin"/>
            </w:r>
            <w:r w:rsidR="000E7505">
              <w:rPr>
                <w:noProof/>
                <w:webHidden/>
              </w:rPr>
              <w:instrText xml:space="preserve"> PAGEREF _Toc125703611 \h </w:instrText>
            </w:r>
            <w:r w:rsidR="000E7505">
              <w:rPr>
                <w:noProof/>
                <w:webHidden/>
              </w:rPr>
            </w:r>
            <w:r w:rsidR="000E7505">
              <w:rPr>
                <w:noProof/>
                <w:webHidden/>
              </w:rPr>
              <w:fldChar w:fldCharType="separate"/>
            </w:r>
            <w:r w:rsidR="00C174B5">
              <w:rPr>
                <w:noProof/>
                <w:webHidden/>
              </w:rPr>
              <w:t>13</w:t>
            </w:r>
            <w:r w:rsidR="000E7505">
              <w:rPr>
                <w:noProof/>
                <w:webHidden/>
              </w:rPr>
              <w:fldChar w:fldCharType="end"/>
            </w:r>
          </w:hyperlink>
        </w:p>
        <w:p w14:paraId="7943327D" w14:textId="4F5EE055" w:rsidR="000E7505" w:rsidRDefault="00000000">
          <w:pPr>
            <w:pStyle w:val="Verzeichnis1"/>
            <w:rPr>
              <w:rFonts w:asciiTheme="minorHAnsi" w:eastAsiaTheme="minorEastAsia" w:hAnsiTheme="minorHAnsi"/>
              <w:b w:val="0"/>
              <w:bCs w:val="0"/>
              <w:sz w:val="22"/>
              <w:lang w:val="de-DE" w:eastAsia="de-DE"/>
            </w:rPr>
          </w:pPr>
          <w:hyperlink w:anchor="_Toc125703612" w:history="1">
            <w:r w:rsidR="000E7505" w:rsidRPr="00000949">
              <w:rPr>
                <w:rStyle w:val="Hyperlink"/>
                <w:lang w:val="de-DE"/>
              </w:rPr>
              <w:t>5. Kontrollieren</w:t>
            </w:r>
            <w:r w:rsidR="000E7505">
              <w:rPr>
                <w:webHidden/>
              </w:rPr>
              <w:tab/>
            </w:r>
            <w:r w:rsidR="000E7505">
              <w:rPr>
                <w:webHidden/>
              </w:rPr>
              <w:fldChar w:fldCharType="begin"/>
            </w:r>
            <w:r w:rsidR="000E7505">
              <w:rPr>
                <w:webHidden/>
              </w:rPr>
              <w:instrText xml:space="preserve"> PAGEREF _Toc125703612 \h </w:instrText>
            </w:r>
            <w:r w:rsidR="000E7505">
              <w:rPr>
                <w:webHidden/>
              </w:rPr>
            </w:r>
            <w:r w:rsidR="000E7505">
              <w:rPr>
                <w:webHidden/>
              </w:rPr>
              <w:fldChar w:fldCharType="separate"/>
            </w:r>
            <w:r w:rsidR="00C174B5">
              <w:rPr>
                <w:webHidden/>
              </w:rPr>
              <w:t>16</w:t>
            </w:r>
            <w:r w:rsidR="000E7505">
              <w:rPr>
                <w:webHidden/>
              </w:rPr>
              <w:fldChar w:fldCharType="end"/>
            </w:r>
          </w:hyperlink>
        </w:p>
        <w:p w14:paraId="21F4E40B" w14:textId="3C31270B"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3" w:history="1">
            <w:r w:rsidR="000E7505" w:rsidRPr="00000949">
              <w:rPr>
                <w:rStyle w:val="Hyperlink"/>
                <w:noProof/>
                <w:lang w:val="de-DE"/>
              </w:rPr>
              <w:t>5.1 Prüfprotokoll</w:t>
            </w:r>
            <w:r w:rsidR="000E7505">
              <w:rPr>
                <w:noProof/>
                <w:webHidden/>
              </w:rPr>
              <w:tab/>
            </w:r>
            <w:r w:rsidR="000E7505">
              <w:rPr>
                <w:noProof/>
                <w:webHidden/>
              </w:rPr>
              <w:fldChar w:fldCharType="begin"/>
            </w:r>
            <w:r w:rsidR="000E7505">
              <w:rPr>
                <w:noProof/>
                <w:webHidden/>
              </w:rPr>
              <w:instrText xml:space="preserve"> PAGEREF _Toc125703613 \h </w:instrText>
            </w:r>
            <w:r w:rsidR="000E7505">
              <w:rPr>
                <w:noProof/>
                <w:webHidden/>
              </w:rPr>
            </w:r>
            <w:r w:rsidR="000E7505">
              <w:rPr>
                <w:noProof/>
                <w:webHidden/>
              </w:rPr>
              <w:fldChar w:fldCharType="separate"/>
            </w:r>
            <w:r w:rsidR="00C174B5">
              <w:rPr>
                <w:noProof/>
                <w:webHidden/>
              </w:rPr>
              <w:t>16</w:t>
            </w:r>
            <w:r w:rsidR="000E7505">
              <w:rPr>
                <w:noProof/>
                <w:webHidden/>
              </w:rPr>
              <w:fldChar w:fldCharType="end"/>
            </w:r>
          </w:hyperlink>
        </w:p>
        <w:p w14:paraId="4ADD2C93" w14:textId="3A3AD619" w:rsidR="000E7505" w:rsidRDefault="00000000">
          <w:pPr>
            <w:pStyle w:val="Verzeichnis1"/>
            <w:rPr>
              <w:rFonts w:asciiTheme="minorHAnsi" w:eastAsiaTheme="minorEastAsia" w:hAnsiTheme="minorHAnsi"/>
              <w:b w:val="0"/>
              <w:bCs w:val="0"/>
              <w:sz w:val="22"/>
              <w:lang w:val="de-DE" w:eastAsia="de-DE"/>
            </w:rPr>
          </w:pPr>
          <w:hyperlink w:anchor="_Toc125703614" w:history="1">
            <w:r w:rsidR="000E7505" w:rsidRPr="00000949">
              <w:rPr>
                <w:rStyle w:val="Hyperlink"/>
                <w:lang w:val="de-DE"/>
              </w:rPr>
              <w:t>6. Auswerten</w:t>
            </w:r>
            <w:r w:rsidR="000E7505">
              <w:rPr>
                <w:webHidden/>
              </w:rPr>
              <w:tab/>
            </w:r>
            <w:r w:rsidR="000E7505">
              <w:rPr>
                <w:webHidden/>
              </w:rPr>
              <w:fldChar w:fldCharType="begin"/>
            </w:r>
            <w:r w:rsidR="000E7505">
              <w:rPr>
                <w:webHidden/>
              </w:rPr>
              <w:instrText xml:space="preserve"> PAGEREF _Toc125703614 \h </w:instrText>
            </w:r>
            <w:r w:rsidR="000E7505">
              <w:rPr>
                <w:webHidden/>
              </w:rPr>
            </w:r>
            <w:r w:rsidR="000E7505">
              <w:rPr>
                <w:webHidden/>
              </w:rPr>
              <w:fldChar w:fldCharType="separate"/>
            </w:r>
            <w:r w:rsidR="00C174B5">
              <w:rPr>
                <w:webHidden/>
              </w:rPr>
              <w:t>16</w:t>
            </w:r>
            <w:r w:rsidR="000E7505">
              <w:rPr>
                <w:webHidden/>
              </w:rPr>
              <w:fldChar w:fldCharType="end"/>
            </w:r>
          </w:hyperlink>
        </w:p>
        <w:p w14:paraId="107A95E9" w14:textId="2203CE2F"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703592"/>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proofErr w:type="spellStart"/>
            <w:r>
              <w:rPr>
                <w:rFonts w:cs="Arial"/>
                <w:szCs w:val="24"/>
                <w:lang w:val="de-DE"/>
              </w:rPr>
              <w:t>Checked</w:t>
            </w:r>
            <w:proofErr w:type="spellEnd"/>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 Girolimetto</w:t>
            </w:r>
            <w:r w:rsidR="00DD1C81">
              <w:rPr>
                <w:rFonts w:cs="Arial"/>
                <w:szCs w:val="24"/>
                <w:lang w:val="de-DE"/>
              </w:rPr>
              <w:t xml:space="preserve">, </w:t>
            </w:r>
            <w:proofErr w:type="spellStart"/>
            <w:r w:rsidR="00DD1C81">
              <w:rPr>
                <w:rFonts w:cs="Arial"/>
                <w:szCs w:val="24"/>
                <w:lang w:val="de-DE"/>
              </w:rPr>
              <w:t>Acimovic</w:t>
            </w:r>
            <w:proofErr w:type="spellEnd"/>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4677E60E" w:rsidR="0008323D" w:rsidRDefault="00D05ADC" w:rsidP="008C527D">
            <w:pPr>
              <w:rPr>
                <w:rFonts w:cs="Arial"/>
                <w:sz w:val="28"/>
                <w:szCs w:val="28"/>
                <w:lang w:val="de-DE"/>
              </w:rPr>
            </w:pPr>
            <w:r>
              <w:rPr>
                <w:rFonts w:cs="Arial"/>
                <w:b w:val="0"/>
                <w:bCs w:val="0"/>
                <w:lang w:val="de-DE"/>
              </w:rPr>
              <w:t>2</w:t>
            </w:r>
            <w:r w:rsidR="007F00BC">
              <w:rPr>
                <w:rFonts w:cs="Arial"/>
                <w:b w:val="0"/>
                <w:bCs w:val="0"/>
                <w:lang w:val="de-DE"/>
              </w:rPr>
              <w:t>7</w:t>
            </w:r>
            <w:r>
              <w:rPr>
                <w:rFonts w:cs="Arial"/>
                <w:b w:val="0"/>
                <w:bCs w:val="0"/>
                <w:lang w:val="de-DE"/>
              </w:rPr>
              <w:t>.01.23</w:t>
            </w:r>
          </w:p>
        </w:tc>
        <w:tc>
          <w:tcPr>
            <w:tcW w:w="2301" w:type="dxa"/>
          </w:tcPr>
          <w:p w14:paraId="1EEB5C23" w14:textId="35ED0F6B"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Girolimetto</w:t>
            </w:r>
            <w:r w:rsidR="007F00BC">
              <w:rPr>
                <w:rFonts w:cs="Arial"/>
                <w:szCs w:val="24"/>
                <w:lang w:val="de-DE"/>
              </w:rPr>
              <w:t>, Streuli</w:t>
            </w:r>
          </w:p>
        </w:tc>
        <w:tc>
          <w:tcPr>
            <w:tcW w:w="2313" w:type="dxa"/>
          </w:tcPr>
          <w:p w14:paraId="463A6A8E" w14:textId="224B20D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lang w:val="de-DE"/>
              </w:rPr>
              <w:t>Entscheiden</w:t>
            </w:r>
          </w:p>
        </w:tc>
        <w:tc>
          <w:tcPr>
            <w:tcW w:w="2163" w:type="dxa"/>
          </w:tcPr>
          <w:p w14:paraId="4A169A22" w14:textId="71187236" w:rsidR="0008323D" w:rsidRDefault="007F00B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33CB9F4C" w:rsidR="0008323D" w:rsidRPr="007F00BC" w:rsidRDefault="007F00BC" w:rsidP="008C527D">
            <w:pPr>
              <w:rPr>
                <w:rFonts w:cs="Arial"/>
                <w:b w:val="0"/>
                <w:bCs w:val="0"/>
                <w:lang w:val="de-DE"/>
              </w:rPr>
            </w:pPr>
            <w:r>
              <w:rPr>
                <w:rFonts w:cs="Arial"/>
                <w:b w:val="0"/>
                <w:bCs w:val="0"/>
                <w:lang w:val="de-DE"/>
              </w:rPr>
              <w:t>27.01.23</w:t>
            </w:r>
          </w:p>
        </w:tc>
        <w:tc>
          <w:tcPr>
            <w:tcW w:w="2301" w:type="dxa"/>
          </w:tcPr>
          <w:p w14:paraId="2E2BBB96" w14:textId="2035FCC9" w:rsidR="0008323D" w:rsidRDefault="007F00BC"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cs="Arial"/>
                <w:szCs w:val="24"/>
                <w:lang w:val="de-DE"/>
              </w:rPr>
              <w:t>Girolimetto, Streuli</w:t>
            </w:r>
          </w:p>
        </w:tc>
        <w:tc>
          <w:tcPr>
            <w:tcW w:w="2313" w:type="dxa"/>
          </w:tcPr>
          <w:p w14:paraId="5EC843EE" w14:textId="71E933F6" w:rsidR="0008323D" w:rsidRPr="007F00BC" w:rsidRDefault="007F00BC"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Auswertung</w:t>
            </w:r>
          </w:p>
        </w:tc>
        <w:tc>
          <w:tcPr>
            <w:tcW w:w="2163" w:type="dxa"/>
          </w:tcPr>
          <w:p w14:paraId="43E2E484" w14:textId="752BBA0B" w:rsidR="0008323D" w:rsidRDefault="007F00BC"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77777777" w:rsidR="0008323D" w:rsidRDefault="0008323D" w:rsidP="008C527D">
            <w:pPr>
              <w:rPr>
                <w:rFonts w:cs="Arial"/>
                <w:sz w:val="28"/>
                <w:szCs w:val="28"/>
                <w:lang w:val="de-DE"/>
              </w:rPr>
            </w:pPr>
          </w:p>
        </w:tc>
        <w:tc>
          <w:tcPr>
            <w:tcW w:w="2301" w:type="dxa"/>
          </w:tcPr>
          <w:p w14:paraId="5711350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A2CCDF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33E5ACC8" w14:textId="233749C2"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703593"/>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703594"/>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Girolimetto, </w:t>
      </w:r>
      <w:proofErr w:type="spellStart"/>
      <w:r w:rsidRPr="00C44F03">
        <w:t>Acimovic</w:t>
      </w:r>
      <w:proofErr w:type="spellEnd"/>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proofErr w:type="spellStart"/>
      <w:r w:rsidRPr="00C44F03">
        <w:t>etc</w:t>
      </w:r>
      <w:proofErr w:type="spellEnd"/>
      <w:r w:rsidRPr="00C44F03">
        <w:t xml:space="preserve">) verfügbar sein. Sie soll mit einer Navigationsleiste und einem </w:t>
      </w:r>
      <w:proofErr w:type="spellStart"/>
      <w:r w:rsidRPr="00C44F03">
        <w:t>Footer</w:t>
      </w:r>
      <w:proofErr w:type="spellEnd"/>
      <w:r w:rsidRPr="00C44F03">
        <w:t xml:space="preserve">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w:t>
      </w:r>
      <w:proofErr w:type="spellStart"/>
      <w:r w:rsidRPr="00C44F03">
        <w:t>Footer</w:t>
      </w:r>
      <w:proofErr w:type="spellEnd"/>
      <w:r w:rsidRPr="00C44F03">
        <w:t xml:space="preserve">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w:t>
      </w:r>
      <w:proofErr w:type="spellStart"/>
      <w:r w:rsidRPr="00C44F03">
        <w:t>Softwareverwaltungssytem</w:t>
      </w:r>
      <w:proofErr w:type="spellEnd"/>
      <w:r w:rsidRPr="00C44F03">
        <w:t xml:space="preserve">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703595"/>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703596"/>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w:t>
      </w:r>
      <w:proofErr w:type="spellStart"/>
      <w:r w:rsidRPr="00C833ED">
        <w:t>Step</w:t>
      </w:r>
      <w:proofErr w:type="spellEnd"/>
      <w:r w:rsidRPr="00C833ED">
        <w:t>-BRO“ haben wir uns Gedanken gemacht, was wir für ein Projekt bestreiten möchten und wie das ganze ablaufen sollte. Die grössten Fragen waren: was?,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703597"/>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703598"/>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703599"/>
      <w:r>
        <w:t>2. Planen</w:t>
      </w:r>
      <w:bookmarkEnd w:id="9"/>
    </w:p>
    <w:p w14:paraId="4B912245" w14:textId="7AED3CF8" w:rsidR="008A068C" w:rsidRDefault="008A068C" w:rsidP="008A068C">
      <w:pPr>
        <w:pStyle w:val="berschrift3"/>
      </w:pPr>
      <w:bookmarkStart w:id="10" w:name="_Toc125703600"/>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703601"/>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703602"/>
      <w:r>
        <w:t>3</w:t>
      </w:r>
      <w:r w:rsidR="00917EF5">
        <w:t xml:space="preserve">. </w:t>
      </w:r>
      <w:r>
        <w:t>Entscheiden</w:t>
      </w:r>
      <w:bookmarkEnd w:id="12"/>
    </w:p>
    <w:p w14:paraId="0122BE6A" w14:textId="2C3A238C" w:rsidR="00EF28B4" w:rsidRDefault="00891E6B" w:rsidP="00871E96">
      <w:pPr>
        <w:pStyle w:val="berschrift3"/>
      </w:pPr>
      <w:bookmarkStart w:id="13" w:name="_Toc125703603"/>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3737AB80" w:rsidR="00107F21" w:rsidRDefault="00107F21" w:rsidP="00EF28B4"/>
    <w:p w14:paraId="4A9F7968" w14:textId="2BFBE551" w:rsidR="00D05ADC" w:rsidRDefault="00D05ADC" w:rsidP="00D05ADC">
      <w:pPr>
        <w:pStyle w:val="berschrift3"/>
      </w:pPr>
      <w:bookmarkStart w:id="14" w:name="_Toc125703604"/>
      <w:r>
        <w:lastRenderedPageBreak/>
        <w:t xml:space="preserve">3.2 </w:t>
      </w:r>
      <w:r w:rsidR="00F35B14">
        <w:t>Paarvergleich</w:t>
      </w:r>
      <w:r w:rsidR="008C5CB4">
        <w:t xml:space="preserve"> für Website</w:t>
      </w:r>
      <w:bookmarkEnd w:id="14"/>
    </w:p>
    <w:p w14:paraId="4A765186" w14:textId="33063A89" w:rsidR="008C5CB4" w:rsidRDefault="00000000" w:rsidP="00EF28B4">
      <w:r>
        <w:rPr>
          <w:noProof/>
        </w:rPr>
        <w:pict w14:anchorId="1100714A">
          <v:shape id="_x0000_s2071" type="#_x0000_t202" style="position:absolute;margin-left:244.2pt;margin-top:8.7pt;width:168.6pt;height:207.35pt;z-index:251675136">
            <v:textbox>
              <w:txbxContent>
                <w:p w14:paraId="7766ABBF" w14:textId="3828DE2E" w:rsidR="00F35B14" w:rsidRDefault="00F35B14" w:rsidP="00F35B14">
                  <w:pPr>
                    <w:spacing w:after="0" w:line="240" w:lineRule="auto"/>
                  </w:pPr>
                  <w:r>
                    <w:t>Schriftart = 6</w:t>
                  </w:r>
                  <w:r w:rsidR="001219D2">
                    <w:t xml:space="preserve"> = 12.50%</w:t>
                  </w:r>
                </w:p>
                <w:p w14:paraId="199C3796" w14:textId="61E6528C" w:rsidR="00F35B14" w:rsidRDefault="00F35B14" w:rsidP="00F35B14">
                  <w:pPr>
                    <w:spacing w:after="0" w:line="240" w:lineRule="auto"/>
                  </w:pPr>
                  <w:r>
                    <w:t>Hintergrund = 3</w:t>
                  </w:r>
                  <w:r w:rsidR="001219D2">
                    <w:t xml:space="preserve"> = 6.25%</w:t>
                  </w:r>
                </w:p>
                <w:p w14:paraId="1977E805" w14:textId="29D8C58D" w:rsidR="00F35B14" w:rsidRDefault="00F35B14" w:rsidP="00F35B14">
                  <w:pPr>
                    <w:spacing w:after="0" w:line="240" w:lineRule="auto"/>
                  </w:pPr>
                  <w:r>
                    <w:t>Farbe = 3</w:t>
                  </w:r>
                  <w:r w:rsidR="001219D2">
                    <w:t xml:space="preserve"> = 6.25 %</w:t>
                  </w:r>
                </w:p>
                <w:p w14:paraId="66E7B74B" w14:textId="4AEDFCF3" w:rsidR="001219D2" w:rsidRDefault="00F35B14" w:rsidP="00F35B14">
                  <w:pPr>
                    <w:spacing w:after="0" w:line="240" w:lineRule="auto"/>
                  </w:pPr>
                  <w:proofErr w:type="spellStart"/>
                  <w:r>
                    <w:t>Nevbar</w:t>
                  </w:r>
                  <w:proofErr w:type="spellEnd"/>
                  <w:r>
                    <w:t xml:space="preserve"> = 9</w:t>
                  </w:r>
                  <w:r w:rsidR="001219D2">
                    <w:t xml:space="preserve"> = 18.75%</w:t>
                  </w:r>
                </w:p>
                <w:p w14:paraId="6A9C9014" w14:textId="4BEB19A1" w:rsidR="00F35B14" w:rsidRDefault="00F35B14" w:rsidP="00F35B14">
                  <w:pPr>
                    <w:spacing w:after="0" w:line="240" w:lineRule="auto"/>
                  </w:pPr>
                  <w:r>
                    <w:t>Bilder = 6</w:t>
                  </w:r>
                  <w:r w:rsidR="001219D2">
                    <w:t xml:space="preserve"> = 12.50%</w:t>
                  </w:r>
                </w:p>
                <w:p w14:paraId="12709A61" w14:textId="5E2DA38D" w:rsidR="00F35B14" w:rsidRDefault="00F35B14" w:rsidP="00F35B14">
                  <w:pPr>
                    <w:spacing w:after="0" w:line="240" w:lineRule="auto"/>
                  </w:pPr>
                  <w:r>
                    <w:t>Inhalt = 10</w:t>
                  </w:r>
                  <w:r w:rsidR="001219D2">
                    <w:t xml:space="preserve"> = 20.84%</w:t>
                  </w:r>
                </w:p>
                <w:p w14:paraId="1155D038" w14:textId="4CBF2359" w:rsidR="00F35B14" w:rsidRDefault="00F35B14" w:rsidP="00F35B14">
                  <w:pPr>
                    <w:spacing w:after="0" w:line="240" w:lineRule="auto"/>
                  </w:pPr>
                  <w:r>
                    <w:t>Responsive = 6</w:t>
                  </w:r>
                  <w:r w:rsidR="001219D2">
                    <w:t xml:space="preserve"> = 12.50%</w:t>
                  </w:r>
                </w:p>
                <w:p w14:paraId="32F2D3B5" w14:textId="13D151CD" w:rsidR="00F35B14" w:rsidRDefault="00F35B14" w:rsidP="00F35B14">
                  <w:pPr>
                    <w:spacing w:after="0" w:line="240" w:lineRule="auto"/>
                  </w:pPr>
                  <w:r>
                    <w:t>Designe = 5</w:t>
                  </w:r>
                  <w:r w:rsidR="001219D2">
                    <w:t xml:space="preserve"> = 10.41%</w:t>
                  </w:r>
                </w:p>
                <w:p w14:paraId="31F85AE7" w14:textId="0699EA1B" w:rsidR="001219D2" w:rsidRDefault="001219D2" w:rsidP="00F35B14">
                  <w:pPr>
                    <w:spacing w:after="0" w:line="240" w:lineRule="auto"/>
                  </w:pPr>
                </w:p>
                <w:p w14:paraId="603BDFEA" w14:textId="24C589F8" w:rsidR="001219D2" w:rsidRDefault="001219D2" w:rsidP="00F35B14">
                  <w:pPr>
                    <w:spacing w:after="0" w:line="240" w:lineRule="auto"/>
                  </w:pPr>
                  <w:r>
                    <w:t>Summe = 40 = 100%</w:t>
                  </w:r>
                </w:p>
              </w:txbxContent>
            </v:textbox>
          </v:shape>
        </w:pict>
      </w:r>
      <w:r w:rsidR="008C5CB4">
        <w:rPr>
          <w:noProof/>
        </w:rPr>
        <w:drawing>
          <wp:inline distT="0" distB="0" distL="0" distR="0" wp14:anchorId="0BF84CB9" wp14:editId="5E186826">
            <wp:extent cx="2530541" cy="2804891"/>
            <wp:effectExtent l="133350" t="0" r="1174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65692" cy="2843853"/>
                    </a:xfrm>
                    <a:prstGeom prst="rect">
                      <a:avLst/>
                    </a:prstGeom>
                    <a:noFill/>
                  </pic:spPr>
                </pic:pic>
              </a:graphicData>
            </a:graphic>
          </wp:inline>
        </w:drawing>
      </w:r>
    </w:p>
    <w:p w14:paraId="5B897D46" w14:textId="362B0C56" w:rsidR="000153F0" w:rsidRDefault="000153F0" w:rsidP="00EF28B4">
      <w:r>
        <w:t xml:space="preserve">In diesem Paarvergleich sieht man klar, dass uns den </w:t>
      </w:r>
      <w:r w:rsidRPr="000153F0">
        <w:rPr>
          <w:b/>
          <w:bCs/>
        </w:rPr>
        <w:t>Inhalt</w:t>
      </w:r>
      <w:r>
        <w:t xml:space="preserve"> am wichtigsten ist. </w:t>
      </w:r>
      <w:r w:rsidR="00390E4E">
        <w:t xml:space="preserve">Wir haben es mit allen Kriterien verglichen und sahen das der Hintergrund für uns nicht wichtig ist. Beim Rest machen wir uns nicht </w:t>
      </w:r>
      <w:r w:rsidR="003A7F46">
        <w:t>allzu</w:t>
      </w:r>
      <w:r w:rsidR="00390E4E">
        <w:t xml:space="preserve"> viel </w:t>
      </w:r>
      <w:r w:rsidR="003A7F46">
        <w:t>Mühe</w:t>
      </w:r>
      <w:r w:rsidR="00390E4E">
        <w:t>.</w:t>
      </w:r>
    </w:p>
    <w:p w14:paraId="711532D4" w14:textId="7F26D1FD" w:rsidR="005B3DFB" w:rsidRDefault="005B3DFB" w:rsidP="005B3DFB">
      <w:pPr>
        <w:pStyle w:val="berschrift3"/>
      </w:pPr>
      <w:r>
        <w:t>3.3 Nutzwertanalyse</w:t>
      </w:r>
    </w:p>
    <w:p w14:paraId="361644FC" w14:textId="02DBB897" w:rsidR="005B3DFB" w:rsidRDefault="001219D2" w:rsidP="005B3DFB">
      <w:r>
        <w:rPr>
          <w:noProof/>
        </w:rPr>
        <w:drawing>
          <wp:inline distT="0" distB="0" distL="0" distR="0" wp14:anchorId="58EE5C09" wp14:editId="08BE2D47">
            <wp:extent cx="6010275" cy="29813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275" cy="2981325"/>
                    </a:xfrm>
                    <a:prstGeom prst="rect">
                      <a:avLst/>
                    </a:prstGeom>
                    <a:noFill/>
                  </pic:spPr>
                </pic:pic>
              </a:graphicData>
            </a:graphic>
          </wp:inline>
        </w:drawing>
      </w:r>
    </w:p>
    <w:p w14:paraId="0F52C1E9" w14:textId="238F976F" w:rsidR="005B3DFB" w:rsidRPr="005B3DFB" w:rsidRDefault="001219D2" w:rsidP="005B3DFB">
      <w:r>
        <w:t>Nach dieser Nutzwertanalyse wissen wir nun, dass das Layout 1 nach unseren Gewichtungen und Punkten am besten passt.</w:t>
      </w:r>
    </w:p>
    <w:p w14:paraId="45E7139E" w14:textId="494AB500" w:rsidR="00A06184" w:rsidRDefault="00A06184" w:rsidP="00EF28B4"/>
    <w:p w14:paraId="520EACE5" w14:textId="180BBC9D" w:rsidR="001219D2" w:rsidRDefault="001219D2" w:rsidP="00EF28B4"/>
    <w:p w14:paraId="154F8A56" w14:textId="77777777" w:rsidR="001219D2" w:rsidRDefault="001219D2" w:rsidP="00EF28B4"/>
    <w:p w14:paraId="0A39E98E" w14:textId="18621BD9" w:rsidR="00450580" w:rsidRDefault="00450580" w:rsidP="00450580">
      <w:pPr>
        <w:pStyle w:val="berschrift3"/>
      </w:pPr>
      <w:bookmarkStart w:id="15" w:name="_Toc125703605"/>
      <w:r>
        <w:lastRenderedPageBreak/>
        <w:t>3.3 Weitere Entscheidung</w:t>
      </w:r>
      <w:bookmarkEnd w:id="15"/>
    </w:p>
    <w:p w14:paraId="06D2FFF8" w14:textId="77777777" w:rsidR="00A06184" w:rsidRPr="00A06184" w:rsidRDefault="00A06184" w:rsidP="00A06184"/>
    <w:tbl>
      <w:tblPr>
        <w:tblW w:w="9180" w:type="dxa"/>
        <w:tblCellMar>
          <w:left w:w="70" w:type="dxa"/>
          <w:right w:w="70" w:type="dxa"/>
        </w:tblCellMar>
        <w:tblLook w:val="04A0" w:firstRow="1" w:lastRow="0" w:firstColumn="1" w:lastColumn="0" w:noHBand="0" w:noVBand="1"/>
      </w:tblPr>
      <w:tblGrid>
        <w:gridCol w:w="2880"/>
        <w:gridCol w:w="2220"/>
        <w:gridCol w:w="1420"/>
        <w:gridCol w:w="1420"/>
        <w:gridCol w:w="1240"/>
      </w:tblGrid>
      <w:tr w:rsidR="00A06184" w:rsidRPr="00A06184" w14:paraId="150952B1" w14:textId="77777777" w:rsidTr="00A06184">
        <w:trPr>
          <w:trHeight w:val="306"/>
        </w:trPr>
        <w:tc>
          <w:tcPr>
            <w:tcW w:w="2880" w:type="dxa"/>
            <w:tcBorders>
              <w:top w:val="nil"/>
              <w:left w:val="nil"/>
              <w:bottom w:val="nil"/>
              <w:right w:val="nil"/>
            </w:tcBorders>
            <w:shd w:val="clear" w:color="000000" w:fill="FFFFFF"/>
            <w:vAlign w:val="bottom"/>
            <w:hideMark/>
          </w:tcPr>
          <w:p w14:paraId="4B674333"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Kriterium</w:t>
            </w:r>
          </w:p>
        </w:tc>
        <w:tc>
          <w:tcPr>
            <w:tcW w:w="2220" w:type="dxa"/>
            <w:tcBorders>
              <w:top w:val="nil"/>
              <w:left w:val="nil"/>
              <w:bottom w:val="nil"/>
              <w:right w:val="nil"/>
            </w:tcBorders>
            <w:shd w:val="clear" w:color="000000" w:fill="FFFFFF"/>
            <w:vAlign w:val="bottom"/>
            <w:hideMark/>
          </w:tcPr>
          <w:p w14:paraId="5389DA1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Visual Studio Code</w:t>
            </w:r>
          </w:p>
        </w:tc>
        <w:tc>
          <w:tcPr>
            <w:tcW w:w="1420" w:type="dxa"/>
            <w:tcBorders>
              <w:top w:val="nil"/>
              <w:left w:val="nil"/>
              <w:bottom w:val="nil"/>
              <w:right w:val="nil"/>
            </w:tcBorders>
            <w:shd w:val="clear" w:color="000000" w:fill="FFFFFF"/>
            <w:vAlign w:val="bottom"/>
            <w:hideMark/>
          </w:tcPr>
          <w:p w14:paraId="6A8060AC"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IntelliJ</w:t>
            </w:r>
            <w:proofErr w:type="spellEnd"/>
            <w:r w:rsidRPr="00A06184">
              <w:rPr>
                <w:rFonts w:ascii="Segoe UI" w:eastAsia="Times New Roman" w:hAnsi="Segoe UI" w:cs="Segoe UI"/>
                <w:b/>
                <w:bCs/>
                <w:sz w:val="19"/>
                <w:szCs w:val="19"/>
                <w:lang w:eastAsia="de-CH"/>
              </w:rPr>
              <w:t xml:space="preserve"> IDEA</w:t>
            </w:r>
          </w:p>
        </w:tc>
        <w:tc>
          <w:tcPr>
            <w:tcW w:w="1420" w:type="dxa"/>
            <w:tcBorders>
              <w:top w:val="nil"/>
              <w:left w:val="nil"/>
              <w:bottom w:val="nil"/>
              <w:right w:val="nil"/>
            </w:tcBorders>
            <w:shd w:val="clear" w:color="000000" w:fill="FFFFFF"/>
            <w:vAlign w:val="bottom"/>
            <w:hideMark/>
          </w:tcPr>
          <w:p w14:paraId="5A0988CA"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PyCharm</w:t>
            </w:r>
            <w:proofErr w:type="spellEnd"/>
          </w:p>
        </w:tc>
        <w:tc>
          <w:tcPr>
            <w:tcW w:w="1240" w:type="dxa"/>
            <w:tcBorders>
              <w:top w:val="nil"/>
              <w:left w:val="nil"/>
              <w:bottom w:val="nil"/>
              <w:right w:val="nil"/>
            </w:tcBorders>
            <w:shd w:val="clear" w:color="000000" w:fill="FFFFFF"/>
            <w:vAlign w:val="bottom"/>
            <w:hideMark/>
          </w:tcPr>
          <w:p w14:paraId="3AD1933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AppCode</w:t>
            </w:r>
            <w:proofErr w:type="spellEnd"/>
            <w:r w:rsidRPr="00A06184">
              <w:rPr>
                <w:rFonts w:ascii="Segoe UI" w:eastAsia="Times New Roman" w:hAnsi="Segoe UI" w:cs="Segoe UI"/>
                <w:b/>
                <w:bCs/>
                <w:sz w:val="19"/>
                <w:szCs w:val="19"/>
                <w:lang w:eastAsia="de-CH"/>
              </w:rPr>
              <w:t xml:space="preserve"> </w:t>
            </w:r>
          </w:p>
        </w:tc>
      </w:tr>
      <w:tr w:rsidR="00A06184" w:rsidRPr="00A06184" w14:paraId="7D2CAF84" w14:textId="77777777" w:rsidTr="00A06184">
        <w:trPr>
          <w:trHeight w:val="300"/>
        </w:trPr>
        <w:tc>
          <w:tcPr>
            <w:tcW w:w="2880" w:type="dxa"/>
            <w:tcBorders>
              <w:top w:val="nil"/>
              <w:left w:val="nil"/>
              <w:bottom w:val="nil"/>
              <w:right w:val="nil"/>
            </w:tcBorders>
            <w:shd w:val="clear" w:color="000000" w:fill="FFFFFF"/>
            <w:vAlign w:val="center"/>
            <w:hideMark/>
          </w:tcPr>
          <w:p w14:paraId="21B5FC23"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Funktionalität</w:t>
            </w:r>
          </w:p>
        </w:tc>
        <w:tc>
          <w:tcPr>
            <w:tcW w:w="2220" w:type="dxa"/>
            <w:tcBorders>
              <w:top w:val="nil"/>
              <w:left w:val="nil"/>
              <w:bottom w:val="nil"/>
              <w:right w:val="nil"/>
            </w:tcBorders>
            <w:shd w:val="clear" w:color="000000" w:fill="FFFFFF"/>
            <w:vAlign w:val="center"/>
            <w:hideMark/>
          </w:tcPr>
          <w:p w14:paraId="5D96882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2F23E4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524BD1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41BCA5A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07ADDED7" w14:textId="77777777" w:rsidTr="00A06184">
        <w:trPr>
          <w:trHeight w:val="300"/>
        </w:trPr>
        <w:tc>
          <w:tcPr>
            <w:tcW w:w="2880" w:type="dxa"/>
            <w:tcBorders>
              <w:top w:val="nil"/>
              <w:left w:val="nil"/>
              <w:bottom w:val="nil"/>
              <w:right w:val="nil"/>
            </w:tcBorders>
            <w:shd w:val="clear" w:color="000000" w:fill="FFFFFF"/>
            <w:vAlign w:val="center"/>
            <w:hideMark/>
          </w:tcPr>
          <w:p w14:paraId="36565AB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Kompatibilität</w:t>
            </w:r>
          </w:p>
        </w:tc>
        <w:tc>
          <w:tcPr>
            <w:tcW w:w="2220" w:type="dxa"/>
            <w:tcBorders>
              <w:top w:val="nil"/>
              <w:left w:val="nil"/>
              <w:bottom w:val="nil"/>
              <w:right w:val="nil"/>
            </w:tcBorders>
            <w:shd w:val="clear" w:color="000000" w:fill="FFFFFF"/>
            <w:vAlign w:val="center"/>
            <w:hideMark/>
          </w:tcPr>
          <w:p w14:paraId="29E2A0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6230B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3988CC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240" w:type="dxa"/>
            <w:tcBorders>
              <w:top w:val="nil"/>
              <w:left w:val="nil"/>
              <w:bottom w:val="nil"/>
              <w:right w:val="nil"/>
            </w:tcBorders>
            <w:shd w:val="clear" w:color="000000" w:fill="FFFFFF"/>
            <w:vAlign w:val="center"/>
            <w:hideMark/>
          </w:tcPr>
          <w:p w14:paraId="5009166B"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r>
      <w:tr w:rsidR="00A06184" w:rsidRPr="00A06184" w14:paraId="73E91628" w14:textId="77777777" w:rsidTr="00A06184">
        <w:trPr>
          <w:trHeight w:val="300"/>
        </w:trPr>
        <w:tc>
          <w:tcPr>
            <w:tcW w:w="2880" w:type="dxa"/>
            <w:tcBorders>
              <w:top w:val="nil"/>
              <w:left w:val="nil"/>
              <w:bottom w:val="nil"/>
              <w:right w:val="nil"/>
            </w:tcBorders>
            <w:shd w:val="clear" w:color="000000" w:fill="FFFFFF"/>
            <w:vAlign w:val="center"/>
            <w:hideMark/>
          </w:tcPr>
          <w:p w14:paraId="344A9B0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Benutzerfreundlichkeit</w:t>
            </w:r>
          </w:p>
        </w:tc>
        <w:tc>
          <w:tcPr>
            <w:tcW w:w="2220" w:type="dxa"/>
            <w:tcBorders>
              <w:top w:val="nil"/>
              <w:left w:val="nil"/>
              <w:bottom w:val="nil"/>
              <w:right w:val="nil"/>
            </w:tcBorders>
            <w:shd w:val="clear" w:color="000000" w:fill="FFFFFF"/>
            <w:vAlign w:val="center"/>
            <w:hideMark/>
          </w:tcPr>
          <w:p w14:paraId="2D2A028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3FAEFA1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420" w:type="dxa"/>
            <w:tcBorders>
              <w:top w:val="nil"/>
              <w:left w:val="nil"/>
              <w:bottom w:val="nil"/>
              <w:right w:val="nil"/>
            </w:tcBorders>
            <w:shd w:val="clear" w:color="000000" w:fill="FFFFFF"/>
            <w:vAlign w:val="center"/>
            <w:hideMark/>
          </w:tcPr>
          <w:p w14:paraId="36BCF50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0A121CD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413EFA3B" w14:textId="77777777" w:rsidTr="00A06184">
        <w:trPr>
          <w:trHeight w:val="300"/>
        </w:trPr>
        <w:tc>
          <w:tcPr>
            <w:tcW w:w="2880" w:type="dxa"/>
            <w:tcBorders>
              <w:top w:val="nil"/>
              <w:left w:val="nil"/>
              <w:bottom w:val="nil"/>
              <w:right w:val="nil"/>
            </w:tcBorders>
            <w:shd w:val="clear" w:color="000000" w:fill="FFFFFF"/>
            <w:vAlign w:val="center"/>
            <w:hideMark/>
          </w:tcPr>
          <w:p w14:paraId="5003E34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Unterstützung und Ressourcen</w:t>
            </w:r>
          </w:p>
        </w:tc>
        <w:tc>
          <w:tcPr>
            <w:tcW w:w="2220" w:type="dxa"/>
            <w:tcBorders>
              <w:top w:val="nil"/>
              <w:left w:val="nil"/>
              <w:bottom w:val="nil"/>
              <w:right w:val="nil"/>
            </w:tcBorders>
            <w:shd w:val="clear" w:color="000000" w:fill="FFFFFF"/>
            <w:vAlign w:val="center"/>
            <w:hideMark/>
          </w:tcPr>
          <w:p w14:paraId="4032360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614F058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F93F03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240" w:type="dxa"/>
            <w:tcBorders>
              <w:top w:val="nil"/>
              <w:left w:val="nil"/>
              <w:bottom w:val="nil"/>
              <w:right w:val="nil"/>
            </w:tcBorders>
            <w:shd w:val="clear" w:color="000000" w:fill="FFFFFF"/>
            <w:vAlign w:val="center"/>
            <w:hideMark/>
          </w:tcPr>
          <w:p w14:paraId="59738EE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r>
      <w:tr w:rsidR="00A06184" w:rsidRPr="00A06184" w14:paraId="0FAAE7A9" w14:textId="77777777" w:rsidTr="00A06184">
        <w:trPr>
          <w:trHeight w:val="600"/>
        </w:trPr>
        <w:tc>
          <w:tcPr>
            <w:tcW w:w="2880" w:type="dxa"/>
            <w:tcBorders>
              <w:top w:val="nil"/>
              <w:left w:val="nil"/>
              <w:bottom w:val="nil"/>
              <w:right w:val="nil"/>
            </w:tcBorders>
            <w:shd w:val="clear" w:color="000000" w:fill="FFFFFF"/>
            <w:vAlign w:val="center"/>
            <w:hideMark/>
          </w:tcPr>
          <w:p w14:paraId="281284F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w:t>
            </w:r>
          </w:p>
        </w:tc>
        <w:tc>
          <w:tcPr>
            <w:tcW w:w="2220" w:type="dxa"/>
            <w:tcBorders>
              <w:top w:val="nil"/>
              <w:left w:val="nil"/>
              <w:bottom w:val="nil"/>
              <w:right w:val="nil"/>
            </w:tcBorders>
            <w:shd w:val="clear" w:color="000000" w:fill="FFFFFF"/>
            <w:vAlign w:val="center"/>
            <w:hideMark/>
          </w:tcPr>
          <w:p w14:paraId="6985032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Kostenlos</w:t>
            </w:r>
          </w:p>
        </w:tc>
        <w:tc>
          <w:tcPr>
            <w:tcW w:w="1420" w:type="dxa"/>
            <w:tcBorders>
              <w:top w:val="nil"/>
              <w:left w:val="nil"/>
              <w:bottom w:val="nil"/>
              <w:right w:val="nil"/>
            </w:tcBorders>
            <w:shd w:val="clear" w:color="000000" w:fill="FFFFFF"/>
            <w:vAlign w:val="center"/>
            <w:hideMark/>
          </w:tcPr>
          <w:p w14:paraId="2ED5D052"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420" w:type="dxa"/>
            <w:tcBorders>
              <w:top w:val="nil"/>
              <w:left w:val="nil"/>
              <w:bottom w:val="nil"/>
              <w:right w:val="nil"/>
            </w:tcBorders>
            <w:shd w:val="clear" w:color="000000" w:fill="FFFFFF"/>
            <w:vAlign w:val="center"/>
            <w:hideMark/>
          </w:tcPr>
          <w:p w14:paraId="5BA5B0A1"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240" w:type="dxa"/>
            <w:tcBorders>
              <w:top w:val="nil"/>
              <w:left w:val="nil"/>
              <w:bottom w:val="nil"/>
              <w:right w:val="nil"/>
            </w:tcBorders>
            <w:shd w:val="clear" w:color="000000" w:fill="FFFFFF"/>
            <w:vAlign w:val="center"/>
            <w:hideMark/>
          </w:tcPr>
          <w:p w14:paraId="7E75FE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Im Budget</w:t>
            </w:r>
          </w:p>
        </w:tc>
      </w:tr>
      <w:tr w:rsidR="00A06184" w:rsidRPr="00A06184" w14:paraId="3AF5396F" w14:textId="77777777" w:rsidTr="00A06184">
        <w:trPr>
          <w:trHeight w:val="300"/>
        </w:trPr>
        <w:tc>
          <w:tcPr>
            <w:tcW w:w="2880" w:type="dxa"/>
            <w:tcBorders>
              <w:top w:val="nil"/>
              <w:left w:val="nil"/>
              <w:bottom w:val="nil"/>
              <w:right w:val="nil"/>
            </w:tcBorders>
            <w:shd w:val="clear" w:color="000000" w:fill="FFFFFF"/>
            <w:vAlign w:val="center"/>
            <w:hideMark/>
          </w:tcPr>
          <w:p w14:paraId="2A85FDB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Skalierbarkeit</w:t>
            </w:r>
          </w:p>
        </w:tc>
        <w:tc>
          <w:tcPr>
            <w:tcW w:w="2220" w:type="dxa"/>
            <w:tcBorders>
              <w:top w:val="nil"/>
              <w:left w:val="nil"/>
              <w:bottom w:val="nil"/>
              <w:right w:val="nil"/>
            </w:tcBorders>
            <w:shd w:val="clear" w:color="000000" w:fill="FFFFFF"/>
            <w:vAlign w:val="center"/>
            <w:hideMark/>
          </w:tcPr>
          <w:p w14:paraId="7162F53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7C6772A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7A7AD1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240" w:type="dxa"/>
            <w:tcBorders>
              <w:top w:val="nil"/>
              <w:left w:val="nil"/>
              <w:bottom w:val="nil"/>
              <w:right w:val="nil"/>
            </w:tcBorders>
            <w:shd w:val="clear" w:color="000000" w:fill="FFFFFF"/>
            <w:vAlign w:val="center"/>
            <w:hideMark/>
          </w:tcPr>
          <w:p w14:paraId="66A74B0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r>
      <w:tr w:rsidR="00A06184" w:rsidRPr="00A06184" w14:paraId="71E6A86E" w14:textId="77777777" w:rsidTr="00A06184">
        <w:trPr>
          <w:trHeight w:val="300"/>
        </w:trPr>
        <w:tc>
          <w:tcPr>
            <w:tcW w:w="2880" w:type="dxa"/>
            <w:tcBorders>
              <w:top w:val="nil"/>
              <w:left w:val="nil"/>
              <w:bottom w:val="nil"/>
              <w:right w:val="nil"/>
            </w:tcBorders>
            <w:shd w:val="clear" w:color="000000" w:fill="FFFFFF"/>
            <w:vAlign w:val="center"/>
            <w:hideMark/>
          </w:tcPr>
          <w:p w14:paraId="6CA9298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Integrationsfähigkeit</w:t>
            </w:r>
          </w:p>
        </w:tc>
        <w:tc>
          <w:tcPr>
            <w:tcW w:w="2220" w:type="dxa"/>
            <w:tcBorders>
              <w:top w:val="nil"/>
              <w:left w:val="nil"/>
              <w:bottom w:val="nil"/>
              <w:right w:val="nil"/>
            </w:tcBorders>
            <w:shd w:val="clear" w:color="000000" w:fill="FFFFFF"/>
            <w:vAlign w:val="center"/>
            <w:hideMark/>
          </w:tcPr>
          <w:p w14:paraId="30AAB71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03FF80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511A0CB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c>
          <w:tcPr>
            <w:tcW w:w="1240" w:type="dxa"/>
            <w:tcBorders>
              <w:top w:val="nil"/>
              <w:left w:val="nil"/>
              <w:bottom w:val="nil"/>
              <w:right w:val="nil"/>
            </w:tcBorders>
            <w:shd w:val="clear" w:color="000000" w:fill="FFFFFF"/>
            <w:vAlign w:val="center"/>
            <w:hideMark/>
          </w:tcPr>
          <w:p w14:paraId="6F67885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r>
      <w:tr w:rsidR="00A06184" w:rsidRPr="00A06184" w14:paraId="21123D4D" w14:textId="77777777" w:rsidTr="00A06184">
        <w:trPr>
          <w:trHeight w:val="300"/>
        </w:trPr>
        <w:tc>
          <w:tcPr>
            <w:tcW w:w="2880" w:type="dxa"/>
            <w:tcBorders>
              <w:top w:val="nil"/>
              <w:left w:val="nil"/>
              <w:bottom w:val="nil"/>
              <w:right w:val="nil"/>
            </w:tcBorders>
            <w:shd w:val="clear" w:color="000000" w:fill="FFFFFF"/>
            <w:vAlign w:val="center"/>
            <w:hideMark/>
          </w:tcPr>
          <w:p w14:paraId="38D8659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Sicherheit</w:t>
            </w:r>
          </w:p>
        </w:tc>
        <w:tc>
          <w:tcPr>
            <w:tcW w:w="2220" w:type="dxa"/>
            <w:tcBorders>
              <w:top w:val="nil"/>
              <w:left w:val="nil"/>
              <w:bottom w:val="nil"/>
              <w:right w:val="nil"/>
            </w:tcBorders>
            <w:shd w:val="clear" w:color="000000" w:fill="FFFFFF"/>
            <w:vAlign w:val="center"/>
            <w:hideMark/>
          </w:tcPr>
          <w:p w14:paraId="60BE45C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E8770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CED379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237A2CB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bl>
    <w:p w14:paraId="7BFA353C" w14:textId="77777777" w:rsidR="00A06184" w:rsidRDefault="00A06184" w:rsidP="00A06184">
      <w:pPr>
        <w:pStyle w:val="Listenabsatz"/>
      </w:pPr>
    </w:p>
    <w:p w14:paraId="4DD4BCE4" w14:textId="582EBAA0" w:rsidR="00A06184" w:rsidRDefault="00A06184" w:rsidP="00A06184">
      <w:r w:rsidRPr="00A06184">
        <w:t>Wie man in der Tabelle sieht, erzielt Visual Studio Code die höchste Punktzahl in Bezug auf die meisten Kriterien, wie Funktionalität, Kompatibilität, Benutzerfreundlichkeit, Unterstützung und Ressourcen, Skalierbarkeit und Integrationsfähigkeit. Auch in Bezug auf Sicherheit erzielt es eine hohe Bewertung. Basierend auf dieser Analyse, erscheint Visual Studio Code als die beste Wahl für unsere Anforderungen</w:t>
      </w:r>
    </w:p>
    <w:p w14:paraId="13BA74A7" w14:textId="77777777" w:rsidR="00A06184" w:rsidRDefault="00A06184" w:rsidP="00A06184"/>
    <w:p w14:paraId="676EB610" w14:textId="20CD3B7F" w:rsidR="00AF6B61" w:rsidRDefault="00AF6B61" w:rsidP="00AF6B61">
      <w:pPr>
        <w:pStyle w:val="berschrift3"/>
      </w:pPr>
      <w:bookmarkStart w:id="16" w:name="_Toc125703606"/>
      <w:r>
        <w:t>3.</w:t>
      </w:r>
      <w:r w:rsidR="00450580">
        <w:t>4</w:t>
      </w:r>
      <w:r>
        <w:t xml:space="preserve"> Weitere Entscheidung</w:t>
      </w:r>
      <w:bookmarkEnd w:id="16"/>
    </w:p>
    <w:p w14:paraId="608F87B3" w14:textId="77777777" w:rsidR="00107F21" w:rsidRDefault="00107F21" w:rsidP="00A06184"/>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t xml:space="preserve">Als </w:t>
      </w:r>
      <w:proofErr w:type="spellStart"/>
      <w:r w:rsidR="000C6731" w:rsidRPr="000C6731">
        <w:t>Versionsverwaltung</w:t>
      </w:r>
      <w:r w:rsidR="000C6731">
        <w:t>ssytem</w:t>
      </w:r>
      <w:proofErr w:type="spellEnd"/>
      <w:r w:rsidR="000C6731">
        <w:t xml:space="preserve"> </w:t>
      </w:r>
      <w:r>
        <w:t xml:space="preserve">verwenden wir </w:t>
      </w:r>
      <w:r w:rsidRPr="00AF6B61">
        <w:rPr>
          <w:b/>
          <w:bCs/>
        </w:rPr>
        <w:t>GIT</w:t>
      </w:r>
      <w:r w:rsidR="00107F21">
        <w:rPr>
          <w:b/>
          <w:bCs/>
        </w:rPr>
        <w:t xml:space="preserve">, </w:t>
      </w:r>
      <w:r w:rsidR="00107F21">
        <w:t xml:space="preserve">weil es, dass bekannteste </w:t>
      </w:r>
      <w:proofErr w:type="spellStart"/>
      <w:r w:rsidR="00107F21">
        <w:t>Versionverwaltungssytem</w:t>
      </w:r>
      <w:proofErr w:type="spellEnd"/>
      <w:r w:rsidR="00107F21">
        <w:t xml:space="preserve"> ist und wir es kennen</w:t>
      </w:r>
      <w:r w:rsidR="00EB005E">
        <w:t>.</w:t>
      </w:r>
    </w:p>
    <w:p w14:paraId="797AF56F" w14:textId="77777777" w:rsidR="0034262D" w:rsidRDefault="0034262D" w:rsidP="0034262D">
      <w:pPr>
        <w:ind w:left="360"/>
      </w:pPr>
    </w:p>
    <w:p w14:paraId="19100671" w14:textId="7FDC83E7" w:rsidR="00C87FA4" w:rsidRDefault="00C87FA4" w:rsidP="00AD4553">
      <w:pPr>
        <w:pStyle w:val="berschrift3"/>
      </w:pPr>
      <w:bookmarkStart w:id="17" w:name="_Toc125703607"/>
      <w:r>
        <w:t>3.4 Namen / Produkt</w:t>
      </w:r>
      <w:bookmarkEnd w:id="17"/>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proofErr w:type="spellStart"/>
      <w:r w:rsidRPr="00C87FA4">
        <w:rPr>
          <w:b/>
          <w:bCs/>
        </w:rPr>
        <w:t>EvoWater</w:t>
      </w:r>
      <w:proofErr w:type="spellEnd"/>
      <w:r>
        <w:t xml:space="preserve"> zu nennen. Als Produkt wollen wir </w:t>
      </w:r>
      <w:r w:rsidRPr="00C87FA4">
        <w:rPr>
          <w:b/>
          <w:bCs/>
        </w:rPr>
        <w:t>Wasserflaschen</w:t>
      </w:r>
      <w:r w:rsidR="009A4457">
        <w:rPr>
          <w:b/>
          <w:bCs/>
        </w:rPr>
        <w:t xml:space="preserve"> </w:t>
      </w:r>
      <w:r w:rsidR="009A4457" w:rsidRPr="009A4457">
        <w:t>und</w:t>
      </w:r>
      <w:r w:rsidR="009A4457">
        <w:t xml:space="preserve"> </w:t>
      </w:r>
      <w:r w:rsidR="009A4457" w:rsidRPr="009A4457">
        <w:rPr>
          <w:b/>
          <w:bCs/>
        </w:rPr>
        <w:t>Geschmakchstabletten</w:t>
      </w:r>
      <w:r w:rsidR="009A4457">
        <w:t xml:space="preserve"> </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8" w:name="_Toc125703608"/>
      <w:r>
        <w:t>4. Realisieren</w:t>
      </w:r>
      <w:bookmarkEnd w:id="18"/>
    </w:p>
    <w:p w14:paraId="178044D6" w14:textId="23A07C31" w:rsidR="0034262D" w:rsidRDefault="0034262D" w:rsidP="0034262D"/>
    <w:p w14:paraId="18E7AADF" w14:textId="009D2261" w:rsidR="0034262D" w:rsidRDefault="0034262D" w:rsidP="0034262D">
      <w:pPr>
        <w:pStyle w:val="berschrift3"/>
      </w:pPr>
      <w:bookmarkStart w:id="19" w:name="_Toc125703609"/>
      <w:r>
        <w:t>4.1 HTML &amp; CSS lernen</w:t>
      </w:r>
      <w:bookmarkEnd w:id="19"/>
    </w:p>
    <w:p w14:paraId="53676B74" w14:textId="77777777" w:rsidR="00984F38" w:rsidRDefault="00984F38" w:rsidP="0034262D"/>
    <w:p w14:paraId="047CC89E" w14:textId="6B0D4AAC" w:rsidR="0034262D" w:rsidRDefault="00984F38" w:rsidP="0034262D">
      <w:pPr>
        <w:rPr>
          <w:noProof/>
        </w:rPr>
      </w:pPr>
      <w:r>
        <w:rPr>
          <w:noProof/>
        </w:rPr>
        <w:lastRenderedPageBreak/>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2B230108" w14:textId="5B26CBAA" w:rsidR="008C5CB4" w:rsidRDefault="008C5CB4" w:rsidP="00F53ACC">
      <w:pPr>
        <w:pStyle w:val="berschrift3"/>
      </w:pPr>
      <w:bookmarkStart w:id="20" w:name="_Toc125703610"/>
      <w:r>
        <w:t>4.2 Layoutdesign</w:t>
      </w:r>
      <w:bookmarkEnd w:id="20"/>
    </w:p>
    <w:p w14:paraId="7A6019F0" w14:textId="77777777" w:rsidR="00F53ACC" w:rsidRPr="00F53ACC" w:rsidRDefault="00F53ACC" w:rsidP="00F53ACC"/>
    <w:p w14:paraId="78EB4A7F" w14:textId="2BDCD3E0" w:rsidR="008C5CB4" w:rsidRDefault="00000000" w:rsidP="008C5CB4">
      <w:r>
        <w:rPr>
          <w:noProof/>
        </w:rPr>
        <w:pict w14:anchorId="2769D17A">
          <v:shape id="Textfeld 7" o:spid="_x0000_s2068" type="#_x0000_t202" style="position:absolute;margin-left:0;margin-top:193.95pt;width:453.6pt;height:48.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0F86867B" w14:textId="77777777" w:rsidR="008C5CB4" w:rsidRDefault="008C5CB4" w:rsidP="008C5CB4">
                  <w:pPr>
                    <w:pStyle w:val="Beschriftung"/>
                    <w:rPr>
                      <w:color w:val="000000" w:themeColor="text1"/>
                      <w:lang w:val="de-DE"/>
                    </w:rPr>
                  </w:pPr>
                </w:p>
                <w:p w14:paraId="36E1E690" w14:textId="77777777" w:rsidR="008C5CB4" w:rsidRPr="00204FB3" w:rsidRDefault="008C5CB4" w:rsidP="008C5CB4">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rsidR="008C5CB4">
        <w:t xml:space="preserve">Wir haben dieses Layout </w:t>
      </w:r>
      <w:proofErr w:type="spellStart"/>
      <w:r w:rsidR="008C5CB4">
        <w:t>designed</w:t>
      </w:r>
      <w:proofErr w:type="spellEnd"/>
      <w:r w:rsidR="008C5CB4">
        <w:t>, um einen Überblick zu haben.</w:t>
      </w:r>
    </w:p>
    <w:p w14:paraId="16FA1978" w14:textId="77777777" w:rsidR="00F53ACC" w:rsidRDefault="00F53ACC" w:rsidP="008C5CB4"/>
    <w:p w14:paraId="7595EBFC" w14:textId="0E315E44" w:rsidR="008C5CB4" w:rsidRDefault="00F53ACC" w:rsidP="008C5CB4">
      <w:r w:rsidRPr="00206261">
        <w:rPr>
          <w:noProof/>
        </w:rPr>
        <w:drawing>
          <wp:anchor distT="0" distB="0" distL="114300" distR="114300" simplePos="0" relativeHeight="251671040" behindDoc="0" locked="0" layoutInCell="1" allowOverlap="1" wp14:anchorId="5A84BFB9" wp14:editId="742E0463">
            <wp:simplePos x="0" y="0"/>
            <wp:positionH relativeFrom="column">
              <wp:posOffset>635</wp:posOffset>
            </wp:positionH>
            <wp:positionV relativeFrom="paragraph">
              <wp:posOffset>3175</wp:posOffset>
            </wp:positionV>
            <wp:extent cx="5213985" cy="1931670"/>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6"/>
                    <a:stretch>
                      <a:fillRect/>
                    </a:stretch>
                  </pic:blipFill>
                  <pic:spPr>
                    <a:xfrm>
                      <a:off x="0" y="0"/>
                      <a:ext cx="5213985" cy="1931670"/>
                    </a:xfrm>
                    <a:prstGeom prst="rect">
                      <a:avLst/>
                    </a:prstGeom>
                  </pic:spPr>
                </pic:pic>
              </a:graphicData>
            </a:graphic>
            <wp14:sizeRelH relativeFrom="margin">
              <wp14:pctWidth>0</wp14:pctWidth>
            </wp14:sizeRelH>
            <wp14:sizeRelV relativeFrom="margin">
              <wp14:pctHeight>0</wp14:pctHeight>
            </wp14:sizeRelV>
          </wp:anchor>
        </w:drawing>
      </w:r>
    </w:p>
    <w:p w14:paraId="138B1A83" w14:textId="17318FC0" w:rsidR="008C5CB4" w:rsidRDefault="00000000" w:rsidP="008C5CB4">
      <w:r>
        <w:rPr>
          <w:noProof/>
        </w:rPr>
        <w:lastRenderedPageBreak/>
        <w:pict w14:anchorId="2195EBDF">
          <v:shape id="Textfeld 6" o:spid="_x0000_s2067" type="#_x0000_t202" style="position:absolute;margin-left:0;margin-top:212.55pt;width:470.45pt;height:25.6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1356FFE7" w14:textId="77777777" w:rsidR="008C5CB4" w:rsidRPr="00204FB3" w:rsidRDefault="008C5CB4" w:rsidP="008C5CB4">
                  <w:pPr>
                    <w:pStyle w:val="Beschriftung"/>
                    <w:rPr>
                      <w:color w:val="000000" w:themeColor="text1"/>
                      <w:sz w:val="24"/>
                      <w:lang w:val="de-DE"/>
                    </w:rPr>
                  </w:pPr>
                  <w:r w:rsidRPr="00204FB3">
                    <w:rPr>
                      <w:color w:val="000000" w:themeColor="text1"/>
                      <w:lang w:val="de-DE"/>
                    </w:rPr>
                    <w:t>Handy Visualisierung von Webseite</w:t>
                  </w:r>
                </w:p>
              </w:txbxContent>
            </v:textbox>
            <w10:wrap type="square" anchorx="margin"/>
          </v:shape>
        </w:pict>
      </w:r>
      <w:r w:rsidR="008C5CB4" w:rsidRPr="00206261">
        <w:rPr>
          <w:noProof/>
        </w:rPr>
        <w:drawing>
          <wp:anchor distT="0" distB="0" distL="114300" distR="114300" simplePos="0" relativeHeight="251672064" behindDoc="0" locked="0" layoutInCell="1" allowOverlap="1" wp14:anchorId="12C6DCF1" wp14:editId="218F9C9A">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7"/>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C5CB4">
        <w:t xml:space="preserve">Wir haben uns auch ein Layout für die </w:t>
      </w:r>
      <w:proofErr w:type="spellStart"/>
      <w:r w:rsidR="008C5CB4">
        <w:t>IPhone</w:t>
      </w:r>
      <w:proofErr w:type="spellEnd"/>
      <w:r w:rsidR="008C5CB4">
        <w:t xml:space="preserve"> Ansicht erstellt. </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21" w:name="_Toc125703611"/>
      <w:r>
        <w:rPr>
          <w:noProof/>
          <w:lang w:val="de-DE"/>
        </w:rPr>
        <w:lastRenderedPageBreak/>
        <w:t xml:space="preserve">4. </w:t>
      </w:r>
      <w:r w:rsidR="009A4457">
        <w:rPr>
          <w:noProof/>
          <w:lang w:val="de-DE"/>
        </w:rPr>
        <w:t>3</w:t>
      </w:r>
      <w:r>
        <w:rPr>
          <w:noProof/>
          <w:lang w:val="de-DE"/>
        </w:rPr>
        <w:t xml:space="preserve"> Webseite realisieren</w:t>
      </w:r>
      <w:bookmarkEnd w:id="21"/>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8" w:history="1">
        <w:r w:rsidRPr="00C87FA4">
          <w:rPr>
            <w:rStyle w:val="Hyperlink"/>
            <w:noProof/>
            <w:lang w:val="de-DE"/>
          </w:rPr>
          <w:t>loo</w:t>
        </w:r>
        <w:r w:rsidRPr="00C87FA4">
          <w:rPr>
            <w:rStyle w:val="Hyperlink"/>
            <w:noProof/>
            <w:lang w:val="de-DE"/>
          </w:rPr>
          <w:t>k</w:t>
        </w:r>
        <w:r w:rsidRPr="00C87FA4">
          <w:rPr>
            <w:rStyle w:val="Hyperlink"/>
            <w:noProof/>
            <w:lang w:val="de-DE"/>
          </w:rPr>
          <w:t>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Pr="00D05ADC" w:rsidRDefault="00A95628" w:rsidP="00116204">
      <w:pPr>
        <w:ind w:left="427"/>
        <w:rPr>
          <w:lang w:val="en-US"/>
        </w:rPr>
      </w:pPr>
      <w:r w:rsidRPr="00D05ADC">
        <w:rPr>
          <w:lang w:val="en-US"/>
        </w:rPr>
        <w:t xml:space="preserve">  &lt;link </w:t>
      </w:r>
      <w:proofErr w:type="spellStart"/>
      <w:r w:rsidRPr="00D05ADC">
        <w:rPr>
          <w:lang w:val="en-US"/>
        </w:rPr>
        <w:t>rel</w:t>
      </w:r>
      <w:proofErr w:type="spellEnd"/>
      <w:r w:rsidRPr="00D05ADC">
        <w:rPr>
          <w:lang w:val="en-US"/>
        </w:rPr>
        <w:t xml:space="preserve">="shortcut icon" </w:t>
      </w:r>
      <w:proofErr w:type="spellStart"/>
      <w:r w:rsidRPr="00D05ADC">
        <w:rPr>
          <w:lang w:val="en-US"/>
        </w:rPr>
        <w:t>href</w:t>
      </w:r>
      <w:proofErr w:type="spellEnd"/>
      <w:r w:rsidRPr="00D05ADC">
        <w:rPr>
          <w:lang w:val="en-US"/>
        </w:rPr>
        <w:t>="logo.ico" type="image/x-icon"&gt;</w:t>
      </w:r>
    </w:p>
    <w:p w14:paraId="4A26E6E7" w14:textId="77777777" w:rsidR="00116204" w:rsidRPr="00D05ADC" w:rsidRDefault="00116204" w:rsidP="00116204">
      <w:pPr>
        <w:ind w:left="427"/>
        <w:rPr>
          <w:lang w:val="en-US"/>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proofErr w:type="spellStart"/>
      <w:r>
        <w:rPr>
          <w:lang w:val="de-DE"/>
        </w:rPr>
        <w:t>Navbar</w:t>
      </w:r>
      <w:proofErr w:type="spellEnd"/>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1"/>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 xml:space="preserve">Die </w:t>
      </w:r>
      <w:proofErr w:type="spellStart"/>
      <w:r>
        <w:rPr>
          <w:lang w:val="de-DE"/>
        </w:rPr>
        <w:t>Navbar</w:t>
      </w:r>
      <w:proofErr w:type="spellEnd"/>
      <w:r>
        <w:rPr>
          <w:lang w:val="de-DE"/>
        </w:rPr>
        <w:t xml:space="preserve">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proofErr w:type="spellStart"/>
                  <w:r>
                    <w:rPr>
                      <w:lang w:val="de-DE"/>
                    </w:rPr>
                    <w:t>Navbar</w:t>
                  </w:r>
                  <w:proofErr w:type="spellEnd"/>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 xml:space="preserve">GIT wir hatten einige </w:t>
      </w:r>
      <w:proofErr w:type="spellStart"/>
      <w:r>
        <w:rPr>
          <w:lang w:val="de-DE"/>
        </w:rPr>
        <w:t>Merge</w:t>
      </w:r>
      <w:proofErr w:type="spellEnd"/>
      <w:r>
        <w:rPr>
          <w:lang w:val="de-DE"/>
        </w:rPr>
        <w:t xml:space="preserve"> </w:t>
      </w:r>
      <w:proofErr w:type="spellStart"/>
      <w:r>
        <w:rPr>
          <w:lang w:val="de-DE"/>
        </w:rPr>
        <w:t>Conflicts</w:t>
      </w:r>
      <w:proofErr w:type="spellEnd"/>
      <w:r>
        <w:rPr>
          <w:lang w:val="de-DE"/>
        </w:rPr>
        <w:t>,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2" w:name="_Toc125703612"/>
      <w:r>
        <w:rPr>
          <w:lang w:val="de-DE"/>
        </w:rPr>
        <w:t>5. Kontrollieren</w:t>
      </w:r>
      <w:bookmarkEnd w:id="22"/>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3" w:name="_Toc125703613"/>
      <w:r>
        <w:rPr>
          <w:lang w:val="de-DE"/>
        </w:rPr>
        <w:t>5.1 Prüfprotokoll</w:t>
      </w:r>
      <w:bookmarkEnd w:id="23"/>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416EF6C0" w14:textId="77777777" w:rsidR="000E7505" w:rsidRDefault="000E7505" w:rsidP="00E9361D">
      <w:pPr>
        <w:rPr>
          <w:lang w:val="de-DE"/>
        </w:rPr>
      </w:pPr>
    </w:p>
    <w:p w14:paraId="7C847753" w14:textId="58FCFA4A" w:rsidR="00462690" w:rsidRDefault="00462690" w:rsidP="00462690">
      <w:pPr>
        <w:pStyle w:val="berschrift1"/>
        <w:rPr>
          <w:lang w:val="de-DE"/>
        </w:rPr>
      </w:pPr>
      <w:bookmarkStart w:id="24" w:name="_Toc125703614"/>
      <w:r>
        <w:rPr>
          <w:lang w:val="de-DE"/>
        </w:rPr>
        <w:t>6. Auswerten</w:t>
      </w:r>
      <w:bookmarkEnd w:id="24"/>
    </w:p>
    <w:p w14:paraId="7C1AE137" w14:textId="77777777" w:rsidR="000E7505" w:rsidRPr="000E7505" w:rsidRDefault="000E7505" w:rsidP="000E7505">
      <w:pPr>
        <w:rPr>
          <w:lang w:val="de-DE"/>
        </w:rPr>
      </w:pPr>
    </w:p>
    <w:p w14:paraId="24D591E8" w14:textId="653109FF" w:rsidR="000E7505" w:rsidRDefault="000E7505" w:rsidP="000E7505">
      <w:pPr>
        <w:pStyle w:val="berschrift3"/>
        <w:rPr>
          <w:lang w:val="de-DE"/>
        </w:rPr>
      </w:pPr>
      <w:r>
        <w:rPr>
          <w:lang w:val="de-DE"/>
        </w:rPr>
        <w:lastRenderedPageBreak/>
        <w:t>6.1 Reflexion Simon</w:t>
      </w:r>
    </w:p>
    <w:p w14:paraId="25596CDB" w14:textId="72B1D2A4" w:rsidR="000E7505" w:rsidRDefault="000E7505" w:rsidP="000E7505">
      <w:pPr>
        <w:rPr>
          <w:lang w:val="de-DE"/>
        </w:rPr>
      </w:pPr>
    </w:p>
    <w:p w14:paraId="0C42F653" w14:textId="7EC0450B" w:rsidR="000E7505" w:rsidRDefault="000E7505" w:rsidP="000E7505">
      <w:pPr>
        <w:rPr>
          <w:rFonts w:cs="Arial"/>
          <w:lang w:val="de-DE"/>
        </w:rPr>
      </w:pPr>
      <w:r w:rsidRPr="006A1FA2">
        <w:rPr>
          <w:rFonts w:cs="Arial"/>
          <w:lang w:val="de-DE"/>
        </w:rPr>
        <w:t xml:space="preserve">Das Teamprojekt, bei dem </w:t>
      </w:r>
      <w:r w:rsidR="00DD296C">
        <w:rPr>
          <w:rFonts w:cs="Arial"/>
          <w:lang w:val="de-DE"/>
        </w:rPr>
        <w:t>Sasa Noris und ich</w:t>
      </w:r>
      <w:r w:rsidRPr="006A1FA2">
        <w:rPr>
          <w:rFonts w:cs="Arial"/>
          <w:lang w:val="de-DE"/>
        </w:rPr>
        <w:t xml:space="preserve"> eine Website realisiert haben, war eine </w:t>
      </w:r>
      <w:proofErr w:type="spellStart"/>
      <w:r w:rsidRPr="006A1FA2">
        <w:rPr>
          <w:rFonts w:cs="Arial"/>
          <w:lang w:val="de-DE"/>
        </w:rPr>
        <w:t>gro</w:t>
      </w:r>
      <w:r>
        <w:rPr>
          <w:rFonts w:cs="Arial"/>
          <w:lang w:val="de-DE"/>
        </w:rPr>
        <w:t>ss</w:t>
      </w:r>
      <w:r w:rsidRPr="006A1FA2">
        <w:rPr>
          <w:rFonts w:cs="Arial"/>
          <w:lang w:val="de-DE"/>
        </w:rPr>
        <w:t>artige</w:t>
      </w:r>
      <w:proofErr w:type="spellEnd"/>
      <w:r w:rsidRPr="006A1FA2">
        <w:rPr>
          <w:rFonts w:cs="Arial"/>
          <w:lang w:val="de-DE"/>
        </w:rPr>
        <w:t xml:space="preserve"> Gelegenheit, um unsere Fähigkeiten in der Zusammenarbeit und im Projektmanagement zu verbessern. Wir haben uns mit allen Teilaspekten de</w:t>
      </w:r>
      <w:r>
        <w:rPr>
          <w:rFonts w:cs="Arial"/>
          <w:lang w:val="de-DE"/>
        </w:rPr>
        <w:t xml:space="preserve">r IPERKA-Phasen </w:t>
      </w:r>
      <w:r w:rsidRPr="006A1FA2">
        <w:rPr>
          <w:rFonts w:cs="Arial"/>
          <w:lang w:val="de-DE"/>
        </w:rPr>
        <w:t xml:space="preserve">auseinandergesetzt, von der </w:t>
      </w:r>
      <w:r>
        <w:rPr>
          <w:rFonts w:cs="Arial"/>
          <w:lang w:val="de-DE"/>
        </w:rPr>
        <w:t xml:space="preserve">Projektbeschreibung </w:t>
      </w:r>
      <w:r w:rsidRPr="006A1FA2">
        <w:rPr>
          <w:rFonts w:cs="Arial"/>
          <w:lang w:val="de-DE"/>
        </w:rPr>
        <w:t>bis hin zur Umsetzung de</w:t>
      </w:r>
      <w:r>
        <w:rPr>
          <w:rFonts w:cs="Arial"/>
          <w:lang w:val="de-DE"/>
        </w:rPr>
        <w:t>r endgültigen Webseite.</w:t>
      </w:r>
      <w:r w:rsidRPr="00291B74">
        <w:rPr>
          <w:rFonts w:cs="Arial"/>
          <w:lang w:val="de-DE"/>
        </w:rPr>
        <w:t xml:space="preserve"> </w:t>
      </w:r>
    </w:p>
    <w:p w14:paraId="7FF0884B" w14:textId="77777777" w:rsidR="000E7505" w:rsidRPr="00291B74" w:rsidRDefault="000E7505" w:rsidP="000E7505">
      <w:pPr>
        <w:rPr>
          <w:rFonts w:cs="Arial"/>
          <w:lang w:val="de-DE"/>
        </w:rPr>
      </w:pPr>
      <w:r w:rsidRPr="00291B74">
        <w:rPr>
          <w:rFonts w:cs="Arial"/>
          <w:lang w:val="de-DE"/>
        </w:rPr>
        <w:t>Während des Projekts haben wir uns intensiv mit HTML und CSS beschäftigt. Wir haben gelernt, wie man HTML-Tags verwendet, um Inhalte zu strukturieren und zu formatieren, und wie man CSS verwendet, um das Design und das Layout der Website anzupassen.</w:t>
      </w:r>
    </w:p>
    <w:p w14:paraId="49A9A3A6" w14:textId="77777777" w:rsidR="000E7505" w:rsidRPr="006A1FA2" w:rsidRDefault="000E7505" w:rsidP="000E7505">
      <w:pPr>
        <w:rPr>
          <w:rFonts w:cs="Arial"/>
          <w:lang w:val="de-DE"/>
        </w:rPr>
      </w:pPr>
      <w:r w:rsidRPr="00291B74">
        <w:rPr>
          <w:rFonts w:cs="Arial"/>
          <w:lang w:val="de-DE"/>
        </w:rPr>
        <w:t xml:space="preserve">Wir haben gelernt, wie man verschiedene Designelemente wie Schriftarten, Farben und Raster einsetzt, um die Website attraktiv und benutzerfreundlich zu gestalten. Wir haben auch gelernt, wie man responsive Design verwendet, um sicherzustellen, dass die Website auf verschiedenen Geräten und </w:t>
      </w:r>
      <w:proofErr w:type="spellStart"/>
      <w:r w:rsidRPr="00291B74">
        <w:rPr>
          <w:rFonts w:cs="Arial"/>
          <w:lang w:val="de-DE"/>
        </w:rPr>
        <w:t>Bildschirmgrö</w:t>
      </w:r>
      <w:r>
        <w:rPr>
          <w:rFonts w:cs="Arial"/>
          <w:lang w:val="de-DE"/>
        </w:rPr>
        <w:t>ss</w:t>
      </w:r>
      <w:r w:rsidRPr="00291B74">
        <w:rPr>
          <w:rFonts w:cs="Arial"/>
          <w:lang w:val="de-DE"/>
        </w:rPr>
        <w:t>en</w:t>
      </w:r>
      <w:proofErr w:type="spellEnd"/>
      <w:r w:rsidRPr="00291B74">
        <w:rPr>
          <w:rFonts w:cs="Arial"/>
          <w:lang w:val="de-DE"/>
        </w:rPr>
        <w:t xml:space="preserve"> gut aussieht.</w:t>
      </w:r>
      <w:r>
        <w:rPr>
          <w:rFonts w:cs="Arial"/>
          <w:lang w:val="de-DE"/>
        </w:rPr>
        <w:t xml:space="preserve"> </w:t>
      </w:r>
      <w:r w:rsidRPr="00291B74">
        <w:rPr>
          <w:rFonts w:cs="Arial"/>
          <w:lang w:val="de-DE"/>
        </w:rPr>
        <w:t>Ein wichtiger Aspekt, den wir gelernt haben, ist die Verwendung von CSS-Frameworks wie Bootstrap, das uns geholfen hat, Zeit zu sparen und eine responsive und gut strukturierte Website zu erstellen.</w:t>
      </w:r>
      <w:r>
        <w:rPr>
          <w:rFonts w:cs="Arial"/>
          <w:lang w:val="de-DE"/>
        </w:rPr>
        <w:t xml:space="preserve"> </w:t>
      </w:r>
      <w:r w:rsidRPr="00291B74">
        <w:rPr>
          <w:rFonts w:cs="Arial"/>
          <w:lang w:val="de-DE"/>
        </w:rPr>
        <w:t xml:space="preserve">Wir haben auch erlernt, wie man mit CSS </w:t>
      </w:r>
      <w:proofErr w:type="spellStart"/>
      <w:r w:rsidRPr="00291B74">
        <w:rPr>
          <w:rFonts w:cs="Arial"/>
          <w:lang w:val="de-DE"/>
        </w:rPr>
        <w:t>Grid</w:t>
      </w:r>
      <w:proofErr w:type="spellEnd"/>
      <w:r w:rsidRPr="00291B74">
        <w:rPr>
          <w:rFonts w:cs="Arial"/>
          <w:lang w:val="de-DE"/>
        </w:rPr>
        <w:t xml:space="preserve"> und </w:t>
      </w:r>
      <w:proofErr w:type="spellStart"/>
      <w:r w:rsidRPr="00291B74">
        <w:rPr>
          <w:rFonts w:cs="Arial"/>
          <w:lang w:val="de-DE"/>
        </w:rPr>
        <w:t>Flexbox</w:t>
      </w:r>
      <w:proofErr w:type="spellEnd"/>
      <w:r w:rsidRPr="00291B74">
        <w:rPr>
          <w:rFonts w:cs="Arial"/>
          <w:lang w:val="de-DE"/>
        </w:rPr>
        <w:t xml:space="preserve"> arbeitet, um das Layout der Website zu gestalten und zu optimieren.</w:t>
      </w:r>
    </w:p>
    <w:p w14:paraId="0BF801A2" w14:textId="77777777" w:rsidR="000E7505" w:rsidRPr="006A1FA2" w:rsidRDefault="000E7505" w:rsidP="000E7505">
      <w:pPr>
        <w:rPr>
          <w:rFonts w:cs="Arial"/>
          <w:lang w:val="de-DE"/>
        </w:rPr>
      </w:pPr>
      <w:r w:rsidRPr="006A1FA2">
        <w:rPr>
          <w:rFonts w:cs="Arial"/>
          <w:lang w:val="de-DE"/>
        </w:rPr>
        <w:t>Während des Projekts haben wir uns auch mit einigen Herausforderungen konfrontiert. Eine davon war, dass wir Probleme mit G</w:t>
      </w:r>
      <w:r>
        <w:rPr>
          <w:rFonts w:cs="Arial"/>
          <w:lang w:val="de-DE"/>
        </w:rPr>
        <w:t>IT</w:t>
      </w:r>
      <w:r w:rsidRPr="006A1FA2">
        <w:rPr>
          <w:rFonts w:cs="Arial"/>
          <w:lang w:val="de-DE"/>
        </w:rPr>
        <w:t xml:space="preserve"> hatten. Es gab mehrere Konflikte bei der Zusammenarbeit auf demselben Code und es war schwierig, diese zu lösen. Wir haben jedoch als Team zusammengearbeitet, um diese Probleme zu lösen und haben unsere Workflow-Prozesse verbessert, um in Zukunft solche Probleme zu vermeiden.</w:t>
      </w:r>
    </w:p>
    <w:p w14:paraId="44634DA9" w14:textId="77777777" w:rsidR="000E7505" w:rsidRDefault="000E7505" w:rsidP="000E7505">
      <w:pPr>
        <w:rPr>
          <w:rFonts w:cs="Arial"/>
          <w:lang w:val="de-DE"/>
        </w:rPr>
      </w:pPr>
      <w:r w:rsidRPr="006A1FA2">
        <w:rPr>
          <w:rFonts w:cs="Arial"/>
          <w:lang w:val="de-DE"/>
        </w:rPr>
        <w:t>Ein weiteres Problem, mit dem wir konfrontiert waren, war, dass einige Mitglieder des Teams Schwierigkeiten hatten, HTML und CSS zu erlernen und anzuwenden. Wir haben jedoch als Team zusammengearbeitet, um die Kenntnisse und Fähigkeiten unserer Teammitglieder zu verbessern und uns gegenseitig unterstützt.</w:t>
      </w:r>
    </w:p>
    <w:p w14:paraId="30A733DF" w14:textId="77777777" w:rsidR="000E7505" w:rsidRDefault="000E7505" w:rsidP="000E7505">
      <w:pPr>
        <w:rPr>
          <w:rFonts w:cs="Arial"/>
          <w:lang w:val="de-DE"/>
        </w:rPr>
      </w:pPr>
      <w:r w:rsidRPr="006A1FA2">
        <w:rPr>
          <w:rFonts w:cs="Arial"/>
          <w:lang w:val="de-DE"/>
        </w:rPr>
        <w:t>Obwohl diese Herausforderungen uns Zeit und Ressourcen gekostet haben, haben sie uns geholfen, als Team enger zusammenzuarbeiten und unsere Fähigkeiten zu verbessern. Durch die Bewältigung dieser Probleme haben wir gelernt, wie wichtig es ist, als Team zusammenzuarbeiten, um Probleme zu lösen und Schwierigkeiten zu überwinden.</w:t>
      </w:r>
      <w:r w:rsidRPr="00291B74">
        <w:rPr>
          <w:rFonts w:cs="Arial"/>
          <w:lang w:val="de-DE"/>
        </w:rPr>
        <w:t xml:space="preserve"> </w:t>
      </w:r>
    </w:p>
    <w:p w14:paraId="197DC5EF" w14:textId="77777777" w:rsidR="000E7505" w:rsidRPr="006A1FA2" w:rsidRDefault="000E7505" w:rsidP="000E7505">
      <w:pPr>
        <w:rPr>
          <w:rFonts w:cs="Arial"/>
          <w:lang w:val="de-DE"/>
        </w:rPr>
      </w:pPr>
      <w:r w:rsidRPr="006A1FA2">
        <w:rPr>
          <w:rFonts w:cs="Arial"/>
          <w:lang w:val="de-DE"/>
        </w:rPr>
        <w:t>Eine Auswertung des Projekts, die alle Teilaspekte</w:t>
      </w:r>
      <w:r>
        <w:rPr>
          <w:rFonts w:cs="Arial"/>
          <w:lang w:val="de-DE"/>
        </w:rPr>
        <w:t xml:space="preserve"> </w:t>
      </w:r>
      <w:r w:rsidRPr="006A1FA2">
        <w:rPr>
          <w:rFonts w:cs="Arial"/>
          <w:lang w:val="de-DE"/>
        </w:rPr>
        <w:t>umfasste, ermöglichte es uns, Erkenntnisse und Einsichten zu gewinnen, die wir in die Verbesserung des weiteren Ablaufs einbringen konnten.</w:t>
      </w:r>
    </w:p>
    <w:p w14:paraId="091F2616" w14:textId="77777777" w:rsidR="000E7505" w:rsidRPr="006A1FA2" w:rsidRDefault="000E7505" w:rsidP="000E7505">
      <w:pPr>
        <w:rPr>
          <w:rFonts w:cs="Arial"/>
          <w:lang w:val="de-DE"/>
        </w:rPr>
      </w:pPr>
      <w:r w:rsidRPr="006A1FA2">
        <w:rPr>
          <w:rFonts w:cs="Arial"/>
          <w:lang w:val="de-DE"/>
        </w:rPr>
        <w:t>Insgesamt war das Teamprojekt eine wertvolle Erfahrung, die uns gezeigt hat, wie wichtig eine sorgfältige Planung, Kommunikation und Zusammenarbeit sind, um erfolgreich ein Projekt umzusetzen.</w:t>
      </w:r>
      <w:r>
        <w:rPr>
          <w:rFonts w:cs="Arial"/>
          <w:lang w:val="de-DE"/>
        </w:rPr>
        <w:t xml:space="preserve"> D</w:t>
      </w:r>
      <w:r w:rsidRPr="00291B74">
        <w:rPr>
          <w:rFonts w:cs="Arial"/>
          <w:lang w:val="de-DE"/>
        </w:rPr>
        <w:t xml:space="preserve">urch die Arbeit an diesem Projekt unsere Kenntnisse und Fähigkeiten im Umgang mit HTML und CSS erheblich verbessert und sind </w:t>
      </w:r>
      <w:r w:rsidRPr="00291B74">
        <w:rPr>
          <w:rFonts w:cs="Arial"/>
          <w:lang w:val="de-DE"/>
        </w:rPr>
        <w:lastRenderedPageBreak/>
        <w:t>nun in der Lage, professionelle und ansprechende Websites zu erstellen.</w:t>
      </w:r>
      <w:r>
        <w:rPr>
          <w:rFonts w:cs="Arial"/>
          <w:lang w:val="de-DE"/>
        </w:rPr>
        <w:t xml:space="preserve"> </w:t>
      </w:r>
      <w:r w:rsidRPr="006A1FA2">
        <w:rPr>
          <w:rFonts w:cs="Arial"/>
          <w:lang w:val="de-DE"/>
        </w:rPr>
        <w:t>Ich bin zuversichtlich, dass die in diesem Projekt gewonnenen Fähigkeiten und Erkenntnisse uns in zukünftigen Projekten von Nutzen sein werden.</w:t>
      </w:r>
    </w:p>
    <w:p w14:paraId="2AEAC98D" w14:textId="2E3EF03F" w:rsidR="000E7505" w:rsidRDefault="000E7505" w:rsidP="000E7505">
      <w:pPr>
        <w:rPr>
          <w:lang w:val="de-DE"/>
        </w:rPr>
      </w:pPr>
    </w:p>
    <w:p w14:paraId="3F935EB4" w14:textId="4B2A25E4" w:rsidR="000E7505" w:rsidRDefault="000E7505" w:rsidP="000E7505">
      <w:pPr>
        <w:pStyle w:val="berschrift3"/>
        <w:rPr>
          <w:lang w:val="de-DE"/>
        </w:rPr>
      </w:pPr>
      <w:r>
        <w:rPr>
          <w:lang w:val="de-DE"/>
        </w:rPr>
        <w:t>6.2 Reflexion Noris</w:t>
      </w:r>
    </w:p>
    <w:p w14:paraId="304C890A" w14:textId="77777777" w:rsidR="006564A9" w:rsidRDefault="006564A9" w:rsidP="006564A9">
      <w:r>
        <w:t>Das Projekt, an dem ich gemeinsam mit Sasa und Simon teilgenommen habe, hat über einen Zeitraum von 8 Wochen stattgefunden. Insgesamt war es eine sehr positive Erfahrung, da wir erfolgreich waren und die Teamarbeit in unserer 3er-Gruppe hervorragend funktionierte. Wir konnten uns aufeinander verlassen und uns gegenseitig unterstützen, was dazu beigetragen hat, dass wir unsere Ziele erreichen konnten. Eine wichtige Erkenntnis, die ich aus diesem Projekt mitgenommen habe, ist die Bedeutung von guter Kommunikation und einem klaren Verständnis der Rollen und Verantwortlichkeiten innerhalb eines Teams für den Erfolg eines Projekts. Ein weiteres wichtiges Element war die regelmäßige Kontrolle durch unseren Lehrer. Wir trafen uns in regelmäßigen Abständen mit unserem Lehrer, um unseren Fortschritt zu überprüfen und Feedback zu erhalten. Dadurch konnten wir stets den Überblick über unseren Stand behalten und gezielte Schritte unternehmen, um unsere Arbeit zu verbessern. Wir haben uns auch bemüht, kreativ zu denken und uns von der Norm abzuheben, um unsere Arbeit interessanter und ansprechender zu gestalten.</w:t>
      </w:r>
    </w:p>
    <w:p w14:paraId="033209F2" w14:textId="77777777" w:rsidR="006564A9" w:rsidRDefault="006564A9" w:rsidP="006564A9">
      <w:r>
        <w:t>Durch das Projekt haben wir auch unsere Kenntnisse in HTML und CSS vertieft. Wir hatten vorher schon einige Grundkenntnisse in diesen Bereichen, aber durch die Umsetzung unseres Projekts haben wir gelernt, wie man komplexere Layouts und Designs erstellt und wie man die Benutzerfreundlichkeit verbessert. Wir haben uns beispielsweise mit Responsive Design auseinandergesetzt und gelernt, wie man eine Webseite für unterschiedliche Bildschirmgrößen optimiert. Auch die Verwendung von CSS Frameworks wie Bootstrap hat uns geholfen, Zeit und Ressourcen zu sparen und unsere Arbeit zu vereinfachen. Insgesamt haben wir unsere Kenntnisse in HTML und CSS erheblich erweitert und sind nun in der Lage, komplexere Projekte umzusetzen.</w:t>
      </w:r>
    </w:p>
    <w:p w14:paraId="31B43D11" w14:textId="77777777" w:rsidR="006564A9" w:rsidRDefault="006564A9" w:rsidP="006564A9">
      <w:r>
        <w:t>Einer der Aspekte, die besonders gut funktioniert haben, war die Zusammenarbeit innerhalb unserer Gruppe. Sasa, Simon und ich haben hervorragend zusammengearbeitet und uns gegenseitig unterstützt, was dazu beigetragen hat, dass wir unsere Ziele erreichen konnten. Ein weiteres positives Element war die regelmäßige Kontrolle durch unseren Lehrer, die uns half, unsere Arbeit kontinuierlich zu verbessern.</w:t>
      </w:r>
    </w:p>
    <w:p w14:paraId="6A9778D6" w14:textId="77777777" w:rsidR="006564A9" w:rsidRDefault="006564A9" w:rsidP="006564A9">
      <w:r>
        <w:t xml:space="preserve">Einer der Aspekte, die nicht so gut funktioniert haben, war die Zeitplanung. Obwohl wir uns am Anfang des Projekts einen Zeitplan erstellt haben, haben wir uns in einigen Fällen etwas verspätet. Das hat uns gezwungen, unsere Arbeit unter Druck abzuschließen und hat uns daran gehindert, alles so gründlich zu machen, wie wir es uns gewünscht hätten. Ein weiteres Problem, das wir hatten, war, dass wir uns manchmal in Details verloren haben und dadurch den Überblick über das Projekt als Ganzes verloren haben. Wir haben uns bemüht, diese </w:t>
      </w:r>
      <w:r w:rsidRPr="00DE7D02">
        <w:t xml:space="preserve">Schwierigkeiten anzugehen und Lösungen zu finden, aber es war nicht immer einfach. </w:t>
      </w:r>
    </w:p>
    <w:p w14:paraId="50039B68" w14:textId="77777777" w:rsidR="006564A9" w:rsidRDefault="006564A9" w:rsidP="006564A9">
      <w:r>
        <w:t>Aber dafür haben wir e</w:t>
      </w:r>
      <w:r w:rsidRPr="00AC272A">
        <w:t>ines der wichtigsten Dinge</w:t>
      </w:r>
      <w:r>
        <w:t xml:space="preserve"> </w:t>
      </w:r>
      <w:r w:rsidRPr="00AC272A">
        <w:t>gelernt,</w:t>
      </w:r>
      <w:r>
        <w:t xml:space="preserve"> und zwar </w:t>
      </w:r>
      <w:r w:rsidRPr="00AC272A">
        <w:t xml:space="preserve">die Bedeutung von Zeitplanung und Organisation. Wir haben erkannt, dass es wichtig ist, sich von </w:t>
      </w:r>
      <w:r w:rsidRPr="00AC272A">
        <w:lastRenderedPageBreak/>
        <w:t>Anfang an einen klaren Zeitplan zu erstellen und diesen auch einzuhalten, um Projekte erfolgreich abzuschließen. Auch die Bedeutung von regelmäßigen Kontrollen und Feedback durch unseren Lehrer hat uns gezeigt, wie wichtig es ist, den Fortschritt im Auge zu behalten und gezielte Schritte zu unternehmen, um Probleme zu lösen.</w:t>
      </w:r>
      <w:r>
        <w:t xml:space="preserve"> </w:t>
      </w:r>
      <w:r w:rsidRPr="00AC272A">
        <w:t>Wir haben auch gelernt, dass es wichtig ist, kreativ zu sein und auf einzigartige Wege zu denken, um unsere Arbeit interessanter und ansprechender zu gestalten. Durch die Anwendung von ungewöhnlichen Ideen und Methoden haben wir uns von der Norm abgehoben und konnten uns von anderen Projekten abheben.</w:t>
      </w:r>
    </w:p>
    <w:p w14:paraId="356DD3AD" w14:textId="77777777" w:rsidR="006564A9" w:rsidRPr="00DE7D02" w:rsidRDefault="006564A9" w:rsidP="006564A9">
      <w:r w:rsidRPr="00DE7D02">
        <w:t>Insgesamt war es ein erfolgreiches Projekt und ich bin dankbar für die Möglichkeit, an diesem Projekt teilgenommen zu haben. Ich habe viel über Teamarbeit, Projektmanagement und die Bedeutung von Kommunikation und Zeitplanung gelernt. Ich bin mir sicher, dass diese Erfahrungen mir helfen werden, in Zukunft erfolgreicher in meinen Projekten zu sein.</w:t>
      </w:r>
    </w:p>
    <w:p w14:paraId="2AFC68C8" w14:textId="77777777" w:rsidR="006564A9" w:rsidRPr="006564A9" w:rsidRDefault="006564A9" w:rsidP="006564A9"/>
    <w:p w14:paraId="499AB576" w14:textId="0EF1832B" w:rsidR="003A7F46" w:rsidRDefault="000E7505" w:rsidP="003A7F46">
      <w:pPr>
        <w:pStyle w:val="berschrift3"/>
        <w:rPr>
          <w:lang w:val="de-DE"/>
        </w:rPr>
      </w:pPr>
      <w:r>
        <w:rPr>
          <w:lang w:val="de-DE"/>
        </w:rPr>
        <w:t>6.3 Reflexion Sasa</w:t>
      </w:r>
    </w:p>
    <w:p w14:paraId="6241B50D" w14:textId="77777777" w:rsidR="003A7F46" w:rsidRPr="003A7F46" w:rsidRDefault="003A7F46" w:rsidP="003A7F46">
      <w:pPr>
        <w:rPr>
          <w:lang w:val="de-DE"/>
        </w:rPr>
      </w:pPr>
    </w:p>
    <w:p w14:paraId="433DD96C" w14:textId="77777777" w:rsidR="003A7F46" w:rsidRDefault="003A7F46" w:rsidP="003A7F46">
      <w:r>
        <w:t>Das Projekt, welches Simon, Noris und ich durchgeführt haben, ist insgesamt gut verlaufen. Unsere Aufgabe war es, eine Firmenwebsite zu realisieren, was jedoch nicht ganz einfach war. Wir hatten Schwierigkeiten mit HTML und CSS, da wir keine ausreichenden Kenntnisse in diesen Bereichen hatten.</w:t>
      </w:r>
    </w:p>
    <w:p w14:paraId="591BCFC7" w14:textId="1AFEFD08" w:rsidR="003A7F46" w:rsidRDefault="003A7F46" w:rsidP="003A7F46">
      <w:r>
        <w:t>Trotzdem haben wir uns nicht entmutigen lassen und uns auf die Suche nach Lösungen gemacht. GIT war auch ein weiteres Problem, das System war schwer benutzbar auf Visual Studio Code, da wir das Version Control von GIT einbauen mussten, es war sehr voll mit Fehlern und Bugs aber wir haben immer eine Lösung dafür gefunden.</w:t>
      </w:r>
    </w:p>
    <w:p w14:paraId="2071282C" w14:textId="77777777" w:rsidR="003A7F46" w:rsidRDefault="003A7F46" w:rsidP="003A7F46">
      <w:r>
        <w:t xml:space="preserve">Als Team haben wir uns mit der IPERKA und SMART Methode durch das ganze Projekt auseinandergesetzt. Dies hat uns geholfen, uns auf die wichtigsten Aufgaben zu konzentrieren und Probleme systematisch anzugehen. Durch gegenseitige Unterstützung und konstruktives Feedback haben wir es geschafft, die Schwierigkeiten zu überwinden und das Projekt erfolgreich </w:t>
      </w:r>
      <w:proofErr w:type="spellStart"/>
      <w:r>
        <w:t>abzuschließen.Insgesamt</w:t>
      </w:r>
      <w:proofErr w:type="spellEnd"/>
      <w:r>
        <w:t xml:space="preserve"> war es eine lehrreiche Erfahrung, die uns gezeigt hat, dass man auch bei Schwierigkeiten nicht aufgeben sollte, sondern Lösungen suchen und sich gegenseitig unterstützen sollte. </w:t>
      </w:r>
    </w:p>
    <w:p w14:paraId="4F304429" w14:textId="36CAE2F2" w:rsidR="003A7F46" w:rsidRDefault="003A7F46" w:rsidP="003A7F46">
      <w:r>
        <w:t>Wir haben gelernt, wie wichtig die Zusammenarbeit im Team ist und dass man sich auf die Stärken jedes Einzelnen verlassen kann. Ich bin stolz darauf, Teil dieses Projekts gewesen zu sein und bin dankbar für die Erfahrungen, die ich gemacht habe. Mit Stolz kann ich für die Gruppe sagen, dass unsere Fähigkeiten bezüglich HTML &amp; CSS und GIT sehr erweitert worden sind im Zeitfenster von diesem Modul.</w:t>
      </w:r>
    </w:p>
    <w:p w14:paraId="08EF2E81" w14:textId="13AFBE01" w:rsidR="003A7F46" w:rsidRDefault="003A7F46" w:rsidP="003A7F46"/>
    <w:p w14:paraId="5818E2AF" w14:textId="4DBD47DD" w:rsidR="00F53ACC" w:rsidRDefault="00F53ACC" w:rsidP="003A7F46"/>
    <w:p w14:paraId="717ABF86" w14:textId="0D127A82" w:rsidR="00F53ACC" w:rsidRDefault="00F53ACC" w:rsidP="003A7F46"/>
    <w:p w14:paraId="18F28666" w14:textId="2B1AC13C" w:rsidR="00F53ACC" w:rsidRDefault="00F53ACC" w:rsidP="003A7F46"/>
    <w:p w14:paraId="3C73EDE5" w14:textId="0F1DA086" w:rsidR="00F53ACC" w:rsidRDefault="00F53ACC" w:rsidP="00F53ACC">
      <w:pPr>
        <w:pStyle w:val="berschrift1"/>
      </w:pPr>
      <w:r>
        <w:lastRenderedPageBreak/>
        <w:t>7. Quellen</w:t>
      </w:r>
    </w:p>
    <w:p w14:paraId="7EA3FB8F" w14:textId="5E6E68A6" w:rsidR="00F53ACC" w:rsidRDefault="00F53ACC" w:rsidP="00F53ACC">
      <w:pPr>
        <w:pStyle w:val="berschrift3"/>
      </w:pPr>
      <w:r>
        <w:t>7.1 Quellenverzeichnis</w:t>
      </w:r>
    </w:p>
    <w:p w14:paraId="290159D2" w14:textId="526964E0" w:rsidR="00F53ACC" w:rsidRDefault="00F53ACC" w:rsidP="00F53ACC">
      <w:pPr>
        <w:pStyle w:val="Listenabsatz"/>
        <w:numPr>
          <w:ilvl w:val="0"/>
          <w:numId w:val="4"/>
        </w:numPr>
      </w:pPr>
      <w:hyperlink r:id="rId26" w:history="1">
        <w:r w:rsidRPr="00977227">
          <w:rPr>
            <w:rStyle w:val="Hyperlink"/>
          </w:rPr>
          <w:t>https://www.w3schools.com/html/default.asp</w:t>
        </w:r>
      </w:hyperlink>
    </w:p>
    <w:p w14:paraId="12360A3A" w14:textId="68E492E2" w:rsidR="00F53ACC" w:rsidRDefault="00F53ACC" w:rsidP="00F53ACC">
      <w:pPr>
        <w:pStyle w:val="Listenabsatz"/>
        <w:numPr>
          <w:ilvl w:val="0"/>
          <w:numId w:val="4"/>
        </w:numPr>
      </w:pPr>
      <w:hyperlink r:id="rId27" w:history="1">
        <w:r w:rsidRPr="00977227">
          <w:rPr>
            <w:rStyle w:val="Hyperlink"/>
          </w:rPr>
          <w:t>https://www.w3schools.com/css/default.asp</w:t>
        </w:r>
      </w:hyperlink>
    </w:p>
    <w:p w14:paraId="5E0603C8" w14:textId="594113E7" w:rsidR="00F53ACC" w:rsidRDefault="00F53ACC" w:rsidP="00F53ACC">
      <w:pPr>
        <w:pStyle w:val="Listenabsatz"/>
        <w:numPr>
          <w:ilvl w:val="0"/>
          <w:numId w:val="4"/>
        </w:numPr>
      </w:pPr>
      <w:hyperlink r:id="rId28" w:history="1">
        <w:r w:rsidRPr="00977227">
          <w:rPr>
            <w:rStyle w:val="Hyperlink"/>
          </w:rPr>
          <w:t>https://www.youtube.com/watch?v=I84aQhbJl_Y</w:t>
        </w:r>
      </w:hyperlink>
    </w:p>
    <w:p w14:paraId="406D35AA" w14:textId="5D0748A0" w:rsidR="00F53ACC" w:rsidRDefault="00F53ACC" w:rsidP="00F53ACC">
      <w:pPr>
        <w:pStyle w:val="Listenabsatz"/>
        <w:numPr>
          <w:ilvl w:val="0"/>
          <w:numId w:val="4"/>
        </w:numPr>
      </w:pPr>
      <w:hyperlink r:id="rId29" w:history="1">
        <w:r w:rsidRPr="00977227">
          <w:rPr>
            <w:rStyle w:val="Hyperlink"/>
          </w:rPr>
          <w:t>https://phlow.de/magazin/webdesign/html/html-css-javascript-erklaert/</w:t>
        </w:r>
      </w:hyperlink>
    </w:p>
    <w:p w14:paraId="23DC8887" w14:textId="050B3D72" w:rsidR="00F53ACC" w:rsidRPr="00F53ACC" w:rsidRDefault="00F53ACC" w:rsidP="00F53ACC">
      <w:pPr>
        <w:pStyle w:val="Listenabsatz"/>
        <w:numPr>
          <w:ilvl w:val="0"/>
          <w:numId w:val="4"/>
        </w:numPr>
        <w:rPr>
          <w:lang w:val="en-US"/>
        </w:rPr>
      </w:pPr>
      <w:hyperlink r:id="rId30" w:history="1">
        <w:r w:rsidRPr="00F53ACC">
          <w:rPr>
            <w:rStyle w:val="Hyperlink"/>
            <w:lang w:val="en-US"/>
          </w:rPr>
          <w:t xml:space="preserve">Logo Design &amp; Brand Identity Platform for Entrepreneurs | </w:t>
        </w:r>
        <w:proofErr w:type="spellStart"/>
        <w:r w:rsidRPr="00F53ACC">
          <w:rPr>
            <w:rStyle w:val="Hyperlink"/>
            <w:lang w:val="en-US"/>
          </w:rPr>
          <w:t>Looka</w:t>
        </w:r>
        <w:proofErr w:type="spellEnd"/>
      </w:hyperlink>
    </w:p>
    <w:p w14:paraId="1B40DE90" w14:textId="2E9F7C8B" w:rsidR="00F53ACC" w:rsidRDefault="00F53ACC" w:rsidP="00F53ACC">
      <w:pPr>
        <w:pStyle w:val="Listenabsatz"/>
        <w:numPr>
          <w:ilvl w:val="0"/>
          <w:numId w:val="4"/>
        </w:numPr>
        <w:rPr>
          <w:lang w:val="en-US"/>
        </w:rPr>
      </w:pPr>
      <w:hyperlink r:id="rId31" w:history="1">
        <w:r w:rsidRPr="00977227">
          <w:rPr>
            <w:rStyle w:val="Hyperlink"/>
            <w:lang w:val="en-US"/>
          </w:rPr>
          <w:t>https://www.bexio.com/de-CH/blog/view/iperka-methode</w:t>
        </w:r>
      </w:hyperlink>
    </w:p>
    <w:p w14:paraId="0555CF75" w14:textId="46315208" w:rsidR="00F53ACC" w:rsidRDefault="00F53ACC" w:rsidP="00F53ACC">
      <w:pPr>
        <w:pStyle w:val="Listenabsatz"/>
        <w:numPr>
          <w:ilvl w:val="0"/>
          <w:numId w:val="4"/>
        </w:numPr>
        <w:rPr>
          <w:lang w:val="en-US"/>
        </w:rPr>
      </w:pPr>
      <w:hyperlink r:id="rId32" w:history="1">
        <w:r w:rsidRPr="00977227">
          <w:rPr>
            <w:rStyle w:val="Hyperlink"/>
            <w:lang w:val="en-US"/>
          </w:rPr>
          <w:t>https://www.ionos.com/tools/business-name-generator</w:t>
        </w:r>
      </w:hyperlink>
    </w:p>
    <w:p w14:paraId="274CF85B" w14:textId="7658AD62" w:rsidR="00F53ACC" w:rsidRPr="00F53ACC" w:rsidRDefault="00F53ACC" w:rsidP="00F53ACC">
      <w:pPr>
        <w:pStyle w:val="Listenabsatz"/>
        <w:numPr>
          <w:ilvl w:val="0"/>
          <w:numId w:val="4"/>
        </w:numPr>
        <w:rPr>
          <w:lang w:val="en-US"/>
        </w:rPr>
      </w:pPr>
      <w:hyperlink r:id="rId33" w:history="1">
        <w:r w:rsidRPr="00977227">
          <w:rPr>
            <w:rStyle w:val="Hyperlink"/>
            <w:lang w:val="en-US"/>
          </w:rPr>
          <w:t>https://www.pexels.com/de-de/</w:t>
        </w:r>
      </w:hyperlink>
    </w:p>
    <w:p w14:paraId="07EC4B4A" w14:textId="0662F227" w:rsidR="00F53ACC" w:rsidRDefault="00F53ACC" w:rsidP="00F53ACC">
      <w:pPr>
        <w:pStyle w:val="Listenabsatz"/>
        <w:numPr>
          <w:ilvl w:val="0"/>
          <w:numId w:val="4"/>
        </w:numPr>
        <w:rPr>
          <w:lang w:val="en-US"/>
        </w:rPr>
      </w:pPr>
      <w:hyperlink r:id="rId34" w:history="1">
        <w:r w:rsidRPr="00977227">
          <w:rPr>
            <w:rStyle w:val="Hyperlink"/>
            <w:lang w:val="en-US"/>
          </w:rPr>
          <w:t>https://www.computerbild.de/artikel/cb-Tipps-Internet-Webseite-programmieren-lernen-31469181.html</w:t>
        </w:r>
      </w:hyperlink>
    </w:p>
    <w:p w14:paraId="1C46D9F4" w14:textId="1CDB20DB" w:rsidR="00F53ACC" w:rsidRPr="00F53ACC" w:rsidRDefault="00F53ACC" w:rsidP="00F53ACC">
      <w:pPr>
        <w:pStyle w:val="Listenabsatz"/>
        <w:numPr>
          <w:ilvl w:val="0"/>
          <w:numId w:val="4"/>
        </w:numPr>
        <w:rPr>
          <w:lang w:val="en-US"/>
        </w:rPr>
      </w:pPr>
      <w:hyperlink r:id="rId35" w:history="1">
        <w:r>
          <w:rPr>
            <w:rStyle w:val="Hyperlink"/>
          </w:rPr>
          <w:t>AP22c_Pinboard_M431 - Google Docs</w:t>
        </w:r>
      </w:hyperlink>
    </w:p>
    <w:sectPr w:rsidR="00F53ACC" w:rsidRPr="00F53ACC" w:rsidSect="004D2D9C">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6E309" w14:textId="77777777" w:rsidR="00546D78" w:rsidRDefault="00546D78" w:rsidP="00C11578">
      <w:pPr>
        <w:spacing w:before="0" w:after="0" w:line="240" w:lineRule="auto"/>
      </w:pPr>
      <w:r>
        <w:separator/>
      </w:r>
    </w:p>
  </w:endnote>
  <w:endnote w:type="continuationSeparator" w:id="0">
    <w:p w14:paraId="58E2AD16" w14:textId="77777777" w:rsidR="00546D78" w:rsidRDefault="00546D78"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E8BBE" w14:textId="77777777" w:rsidR="00546D78" w:rsidRDefault="00546D78" w:rsidP="00C11578">
      <w:pPr>
        <w:spacing w:before="0" w:after="0" w:line="240" w:lineRule="auto"/>
      </w:pPr>
      <w:r>
        <w:separator/>
      </w:r>
    </w:p>
  </w:footnote>
  <w:footnote w:type="continuationSeparator" w:id="0">
    <w:p w14:paraId="084344A6" w14:textId="77777777" w:rsidR="00546D78" w:rsidRDefault="00546D78"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2DF"/>
    <w:multiLevelType w:val="hybridMultilevel"/>
    <w:tmpl w:val="1D86F850"/>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2"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2"/>
  </w:num>
  <w:num w:numId="2" w16cid:durableId="22824028">
    <w:abstractNumId w:val="3"/>
  </w:num>
  <w:num w:numId="3" w16cid:durableId="20865111">
    <w:abstractNumId w:val="1"/>
  </w:num>
  <w:num w:numId="4" w16cid:durableId="19436811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attachedTemplate r:id="rId1"/>
  <w:defaultTabStop w:val="708"/>
  <w:autoHyphenation/>
  <w:hyphenationZone w:val="425"/>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153F0"/>
    <w:rsid w:val="00023AA4"/>
    <w:rsid w:val="0006452C"/>
    <w:rsid w:val="0008323D"/>
    <w:rsid w:val="0009209F"/>
    <w:rsid w:val="000C6731"/>
    <w:rsid w:val="000E7505"/>
    <w:rsid w:val="00107F21"/>
    <w:rsid w:val="001147B2"/>
    <w:rsid w:val="00116204"/>
    <w:rsid w:val="001219D2"/>
    <w:rsid w:val="00145427"/>
    <w:rsid w:val="0016772F"/>
    <w:rsid w:val="001B1BF4"/>
    <w:rsid w:val="001B74A1"/>
    <w:rsid w:val="00204FB3"/>
    <w:rsid w:val="00206261"/>
    <w:rsid w:val="00224C73"/>
    <w:rsid w:val="002262B0"/>
    <w:rsid w:val="00243B21"/>
    <w:rsid w:val="002927E9"/>
    <w:rsid w:val="002E6AD2"/>
    <w:rsid w:val="003103A5"/>
    <w:rsid w:val="00341923"/>
    <w:rsid w:val="0034262D"/>
    <w:rsid w:val="00390E4E"/>
    <w:rsid w:val="003A7F46"/>
    <w:rsid w:val="003D56B9"/>
    <w:rsid w:val="00450580"/>
    <w:rsid w:val="00462690"/>
    <w:rsid w:val="00471C37"/>
    <w:rsid w:val="004B4861"/>
    <w:rsid w:val="004C2E51"/>
    <w:rsid w:val="004D1CC3"/>
    <w:rsid w:val="004D2D9C"/>
    <w:rsid w:val="00532F6D"/>
    <w:rsid w:val="00541F5B"/>
    <w:rsid w:val="00546D78"/>
    <w:rsid w:val="005B3DFB"/>
    <w:rsid w:val="005C4DF7"/>
    <w:rsid w:val="006564A9"/>
    <w:rsid w:val="006F4E55"/>
    <w:rsid w:val="006F6D8A"/>
    <w:rsid w:val="007F00BC"/>
    <w:rsid w:val="00871E96"/>
    <w:rsid w:val="0088410D"/>
    <w:rsid w:val="00887F19"/>
    <w:rsid w:val="00891E6B"/>
    <w:rsid w:val="008A068C"/>
    <w:rsid w:val="008B69EF"/>
    <w:rsid w:val="008C527D"/>
    <w:rsid w:val="008C5CB4"/>
    <w:rsid w:val="008D426C"/>
    <w:rsid w:val="008F477D"/>
    <w:rsid w:val="00917EF5"/>
    <w:rsid w:val="00935F3C"/>
    <w:rsid w:val="00941A1E"/>
    <w:rsid w:val="00955BD7"/>
    <w:rsid w:val="0097058E"/>
    <w:rsid w:val="00984F38"/>
    <w:rsid w:val="009A2006"/>
    <w:rsid w:val="009A4457"/>
    <w:rsid w:val="009B0618"/>
    <w:rsid w:val="009D226E"/>
    <w:rsid w:val="00A06184"/>
    <w:rsid w:val="00A12132"/>
    <w:rsid w:val="00A3782B"/>
    <w:rsid w:val="00A73176"/>
    <w:rsid w:val="00A8585E"/>
    <w:rsid w:val="00A95628"/>
    <w:rsid w:val="00AA6780"/>
    <w:rsid w:val="00AC1FFB"/>
    <w:rsid w:val="00AD4553"/>
    <w:rsid w:val="00AE04A2"/>
    <w:rsid w:val="00AF318D"/>
    <w:rsid w:val="00AF6B61"/>
    <w:rsid w:val="00B4298E"/>
    <w:rsid w:val="00B5536F"/>
    <w:rsid w:val="00BB600B"/>
    <w:rsid w:val="00BF2FAE"/>
    <w:rsid w:val="00BF6F6D"/>
    <w:rsid w:val="00C11578"/>
    <w:rsid w:val="00C174B5"/>
    <w:rsid w:val="00C254E0"/>
    <w:rsid w:val="00C44F03"/>
    <w:rsid w:val="00C522FE"/>
    <w:rsid w:val="00C80A3A"/>
    <w:rsid w:val="00C833ED"/>
    <w:rsid w:val="00C87FA4"/>
    <w:rsid w:val="00CE7497"/>
    <w:rsid w:val="00CF076A"/>
    <w:rsid w:val="00CF10DA"/>
    <w:rsid w:val="00D019BA"/>
    <w:rsid w:val="00D05ADC"/>
    <w:rsid w:val="00D11A02"/>
    <w:rsid w:val="00D446DA"/>
    <w:rsid w:val="00D515C8"/>
    <w:rsid w:val="00D760AA"/>
    <w:rsid w:val="00D94FB2"/>
    <w:rsid w:val="00D977E2"/>
    <w:rsid w:val="00DA4821"/>
    <w:rsid w:val="00DB5169"/>
    <w:rsid w:val="00DC4BA4"/>
    <w:rsid w:val="00DD1C81"/>
    <w:rsid w:val="00DD296C"/>
    <w:rsid w:val="00DE629C"/>
    <w:rsid w:val="00DF7107"/>
    <w:rsid w:val="00E029B5"/>
    <w:rsid w:val="00E41BBF"/>
    <w:rsid w:val="00E62265"/>
    <w:rsid w:val="00E71234"/>
    <w:rsid w:val="00E92971"/>
    <w:rsid w:val="00E9361D"/>
    <w:rsid w:val="00EA2F65"/>
    <w:rsid w:val="00EB005E"/>
    <w:rsid w:val="00ED0467"/>
    <w:rsid w:val="00EF28B4"/>
    <w:rsid w:val="00F221F2"/>
    <w:rsid w:val="00F35B14"/>
    <w:rsid w:val="00F53ACC"/>
    <w:rsid w:val="00FC1486"/>
    <w:rsid w:val="00FF17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856">
      <w:bodyDiv w:val="1"/>
      <w:marLeft w:val="0"/>
      <w:marRight w:val="0"/>
      <w:marTop w:val="0"/>
      <w:marBottom w:val="0"/>
      <w:divBdr>
        <w:top w:val="none" w:sz="0" w:space="0" w:color="auto"/>
        <w:left w:val="none" w:sz="0" w:space="0" w:color="auto"/>
        <w:bottom w:val="none" w:sz="0" w:space="0" w:color="auto"/>
        <w:right w:val="none" w:sz="0" w:space="0" w:color="auto"/>
      </w:divBdr>
    </w:div>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6331">
      <w:bodyDiv w:val="1"/>
      <w:marLeft w:val="0"/>
      <w:marRight w:val="0"/>
      <w:marTop w:val="0"/>
      <w:marBottom w:val="0"/>
      <w:divBdr>
        <w:top w:val="none" w:sz="0" w:space="0" w:color="auto"/>
        <w:left w:val="none" w:sz="0" w:space="0" w:color="auto"/>
        <w:bottom w:val="none" w:sz="0" w:space="0" w:color="auto"/>
        <w:right w:val="none" w:sz="0" w:space="0" w:color="auto"/>
      </w:divBdr>
    </w:div>
    <w:div w:id="1833763847">
      <w:bodyDiv w:val="1"/>
      <w:marLeft w:val="0"/>
      <w:marRight w:val="0"/>
      <w:marTop w:val="0"/>
      <w:marBottom w:val="0"/>
      <w:divBdr>
        <w:top w:val="none" w:sz="0" w:space="0" w:color="auto"/>
        <w:left w:val="none" w:sz="0" w:space="0" w:color="auto"/>
        <w:bottom w:val="none" w:sz="0" w:space="0" w:color="auto"/>
        <w:right w:val="none" w:sz="0" w:space="0" w:color="auto"/>
      </w:divBdr>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ooka.com/" TargetMode="External"/><Relationship Id="rId26" Type="http://schemas.openxmlformats.org/officeDocument/2006/relationships/hyperlink" Target="https://www.w3schools.com/html/default.asp"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computerbild.de/artikel/cb-Tipps-Internet-Webseite-programmieren-lernen-31469181.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pexels.com/de-d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phlow.de/magazin/webdesign/html/html-css-javascript-erklae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ionos.com/tools/business-name-generator"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s://www.youtube.com/watch?v=I84aQhbJl_Y"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bexio.com/de-CH/blog/view/iperka-meth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w3schools.com/css/default.asp" TargetMode="External"/><Relationship Id="rId30" Type="http://schemas.openxmlformats.org/officeDocument/2006/relationships/hyperlink" Target="https://looka.com/" TargetMode="External"/><Relationship Id="rId35" Type="http://schemas.openxmlformats.org/officeDocument/2006/relationships/hyperlink" Target="https://docs.google.com/document/d/14dgwCPVcoxx3nrKPB2IFQvXQh6BaHRNl8HZWbc0ptMw/edit"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20</Pages>
  <Words>2602</Words>
  <Characters>16399</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Girolimetto Noris</cp:lastModifiedBy>
  <cp:revision>38</cp:revision>
  <cp:lastPrinted>2023-01-27T10:26:00Z</cp:lastPrinted>
  <dcterms:created xsi:type="dcterms:W3CDTF">2022-12-09T08:00:00Z</dcterms:created>
  <dcterms:modified xsi:type="dcterms:W3CDTF">2023-01-30T14:30:00Z</dcterms:modified>
</cp:coreProperties>
</file>